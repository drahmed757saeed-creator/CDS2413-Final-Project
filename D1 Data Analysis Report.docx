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proofErr w:type="gramStart"/>
                <w:r w:rsidR="00557ECB">
                  <w:rPr>
                    <w:rFonts w:cstheme="minorHAnsi"/>
                    <w:sz w:val="20"/>
                    <w:szCs w:val="20"/>
                  </w:rPr>
                  <w:t>Data  Analysis</w:t>
                </w:r>
                <w:proofErr w:type="gramEnd"/>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0D3C4E08"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E525B3">
                  <w:rPr>
                    <w:rFonts w:asciiTheme="minorHAnsi" w:eastAsia="Microsoft GothicNeo" w:hAnsiTheme="minorHAnsi" w:cstheme="minorHAnsi" w:hint="cs"/>
                    <w:b w:val="0"/>
                    <w:bCs/>
                    <w:iCs/>
                    <w:sz w:val="20"/>
                    <w:szCs w:val="20"/>
                    <w:rtl/>
                  </w:rPr>
                  <w:t>566186</w:t>
                </w:r>
              </w:p>
            </w:tc>
            <w:tc>
              <w:tcPr>
                <w:tcW w:w="1883" w:type="dxa"/>
              </w:tcPr>
              <w:p w14:paraId="0318E8B7" w14:textId="16CC127B"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072F4F">
                  <w:rPr>
                    <w:rFonts w:asciiTheme="minorHAnsi" w:eastAsia="Microsoft GothicNeo" w:hAnsiTheme="minorHAnsi" w:cstheme="minorHAnsi" w:hint="cs"/>
                    <w:b w:val="0"/>
                    <w:bCs/>
                    <w:iCs/>
                    <w:sz w:val="20"/>
                    <w:szCs w:val="20"/>
                    <w:rtl/>
                  </w:rPr>
                  <w:t>49</w:t>
                </w:r>
                <w:r w:rsidR="00892261">
                  <w:rPr>
                    <w:rFonts w:asciiTheme="minorHAnsi" w:eastAsia="Microsoft GothicNeo" w:hAnsiTheme="minorHAnsi" w:cstheme="minorHAnsi" w:hint="cs"/>
                    <w:b w:val="0"/>
                    <w:bCs/>
                    <w:iCs/>
                    <w:sz w:val="20"/>
                    <w:szCs w:val="20"/>
                    <w:rtl/>
                  </w:rPr>
                  <w:t>4267</w:t>
                </w:r>
              </w:p>
            </w:tc>
            <w:tc>
              <w:tcPr>
                <w:tcW w:w="1883" w:type="dxa"/>
              </w:tcPr>
              <w:p w14:paraId="6DA45D77" w14:textId="377A9C00"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A63A4B">
                  <w:rPr>
                    <w:rFonts w:asciiTheme="minorHAnsi" w:eastAsia="Microsoft GothicNeo" w:hAnsiTheme="minorHAnsi" w:cstheme="minorHAnsi" w:hint="cs"/>
                    <w:b w:val="0"/>
                    <w:bCs/>
                    <w:iCs/>
                    <w:sz w:val="20"/>
                    <w:szCs w:val="20"/>
                    <w:rtl/>
                  </w:rPr>
                  <w:t>49426</w:t>
                </w:r>
                <w:r w:rsidR="00CA760E">
                  <w:rPr>
                    <w:rFonts w:asciiTheme="minorHAnsi" w:eastAsia="Microsoft GothicNeo" w:hAnsiTheme="minorHAnsi" w:cstheme="minorHAnsi" w:hint="cs"/>
                    <w:b w:val="0"/>
                    <w:bCs/>
                    <w:iCs/>
                    <w:sz w:val="20"/>
                    <w:szCs w:val="20"/>
                    <w:rtl/>
                  </w:rPr>
                  <w:t>7</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7CB5EE67" w14:textId="79B79F8F" w:rsidR="003045BD" w:rsidRDefault="00E525B3"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Easa Abdulaziz</w:t>
                </w:r>
              </w:p>
              <w:p w14:paraId="47425F62" w14:textId="5F4E7189" w:rsidR="00E525B3" w:rsidRPr="009D4E4B" w:rsidRDefault="00E525B3" w:rsidP="003647E3">
                <w:pPr>
                  <w:pStyle w:val="Bold"/>
                  <w:spacing w:before="0" w:after="0"/>
                  <w:rPr>
                    <w:rFonts w:asciiTheme="minorHAnsi" w:eastAsia="Microsoft GothicNeo" w:hAnsiTheme="minorHAnsi" w:cstheme="minorHAnsi"/>
                    <w:b w:val="0"/>
                    <w:bCs/>
                    <w:i/>
                    <w:sz w:val="20"/>
                    <w:szCs w:val="20"/>
                  </w:rPr>
                </w:pPr>
              </w:p>
            </w:tc>
            <w:tc>
              <w:tcPr>
                <w:tcW w:w="1883" w:type="dxa"/>
              </w:tcPr>
              <w:p w14:paraId="5852065F" w14:textId="76206628" w:rsidR="003045BD" w:rsidRPr="009D4E4B" w:rsidRDefault="00892261"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Ahmed </w:t>
                </w:r>
                <w:proofErr w:type="spellStart"/>
                <w:r w:rsidR="007D435F">
                  <w:rPr>
                    <w:rFonts w:asciiTheme="minorHAnsi" w:eastAsia="Microsoft GothicNeo" w:hAnsiTheme="minorHAnsi" w:cstheme="minorHAnsi"/>
                    <w:b w:val="0"/>
                    <w:bCs/>
                    <w:i/>
                    <w:sz w:val="20"/>
                    <w:szCs w:val="20"/>
                  </w:rPr>
                  <w:t>saeed</w:t>
                </w:r>
                <w:proofErr w:type="spellEnd"/>
              </w:p>
            </w:tc>
            <w:tc>
              <w:tcPr>
                <w:tcW w:w="1883" w:type="dxa"/>
              </w:tcPr>
              <w:p w14:paraId="5DCB4732" w14:textId="172A7F0A" w:rsidR="003045BD" w:rsidRPr="009D4E4B" w:rsidRDefault="00CA760E"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Hamza Fa</w:t>
                </w:r>
                <w:r w:rsidR="00704EB8">
                  <w:rPr>
                    <w:rFonts w:asciiTheme="minorHAnsi" w:eastAsia="Microsoft GothicNeo" w:hAnsiTheme="minorHAnsi" w:cstheme="minorHAnsi"/>
                    <w:b w:val="0"/>
                    <w:bCs/>
                    <w:i/>
                    <w:sz w:val="20"/>
                    <w:szCs w:val="20"/>
                  </w:rPr>
                  <w:t>hmi</w:t>
                </w: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21604896" w:rsidR="003045BD" w:rsidRPr="009D4E4B" w:rsidRDefault="008C0930" w:rsidP="003647E3">
                <w:pPr>
                  <w:pStyle w:val="Bold"/>
                  <w:spacing w:before="0" w:after="0"/>
                  <w:rPr>
                    <w:rFonts w:asciiTheme="minorHAnsi" w:eastAsia="Microsoft GothicNeo" w:hAnsiTheme="minorHAnsi" w:cstheme="minorHAnsi"/>
                    <w:b w:val="0"/>
                    <w:bCs/>
                    <w:iCs/>
                    <w:color w:val="BB28BB" w:themeColor="accent5"/>
                    <w:sz w:val="20"/>
                    <w:szCs w:val="20"/>
                    <w:rtl/>
                    <w:lang w:bidi="ar-AE"/>
                  </w:rPr>
                </w:pPr>
                <w:r>
                  <w:rPr>
                    <w:rFonts w:asciiTheme="minorHAnsi" w:eastAsia="Microsoft GothicNeo" w:hAnsiTheme="minorHAnsi" w:cstheme="minorHAnsi"/>
                    <w:b w:val="0"/>
                    <w:bCs/>
                    <w:iCs/>
                    <w:color w:val="BB28BB" w:themeColor="accent5"/>
                    <w:sz w:val="20"/>
                    <w:szCs w:val="20"/>
                  </w:rPr>
                  <w:t>-E</w:t>
                </w:r>
              </w:p>
            </w:tc>
            <w:tc>
              <w:tcPr>
                <w:tcW w:w="1883" w:type="dxa"/>
              </w:tcPr>
              <w:p w14:paraId="071642C6" w14:textId="3DF79AA1" w:rsidR="003045BD" w:rsidRPr="009D4E4B" w:rsidRDefault="00B70D9F" w:rsidP="003647E3">
                <w:pPr>
                  <w:pStyle w:val="Bold"/>
                  <w:spacing w:before="0" w:after="0"/>
                  <w:rPr>
                    <w:rFonts w:asciiTheme="minorHAnsi" w:eastAsia="Microsoft GothicNeo" w:hAnsiTheme="minorHAnsi" w:cstheme="minorHAnsi"/>
                    <w:b w:val="0"/>
                    <w:bCs/>
                    <w:iCs/>
                    <w:color w:val="BB28BB" w:themeColor="accent5"/>
                    <w:sz w:val="20"/>
                    <w:szCs w:val="20"/>
                  </w:rPr>
                </w:pPr>
                <w:r>
                  <w:rPr>
                    <w:rFonts w:asciiTheme="minorHAnsi" w:eastAsia="Microsoft GothicNeo" w:hAnsiTheme="minorHAnsi" w:cstheme="minorHAnsi"/>
                    <w:b w:val="0"/>
                    <w:bCs/>
                    <w:iCs/>
                    <w:color w:val="BB28BB" w:themeColor="accent5"/>
                    <w:sz w:val="20"/>
                    <w:szCs w:val="20"/>
                  </w:rPr>
                  <w:t>-A</w:t>
                </w:r>
              </w:p>
            </w:tc>
            <w:tc>
              <w:tcPr>
                <w:tcW w:w="1883" w:type="dxa"/>
              </w:tcPr>
              <w:p w14:paraId="7C0C5AE7" w14:textId="15FCA68A" w:rsidR="003045BD" w:rsidRPr="009D4E4B" w:rsidRDefault="00704EB8" w:rsidP="003647E3">
                <w:pPr>
                  <w:pStyle w:val="Bold"/>
                  <w:spacing w:before="0" w:after="0"/>
                  <w:rPr>
                    <w:rFonts w:asciiTheme="minorHAnsi" w:eastAsia="Microsoft GothicNeo" w:hAnsiTheme="minorHAnsi" w:cstheme="minorHAnsi"/>
                    <w:b w:val="0"/>
                    <w:bCs/>
                    <w:iCs/>
                    <w:color w:val="BB28BB" w:themeColor="accent5"/>
                    <w:sz w:val="20"/>
                    <w:szCs w:val="20"/>
                  </w:rPr>
                </w:pPr>
                <w:r>
                  <w:rPr>
                    <w:rFonts w:asciiTheme="minorHAnsi" w:eastAsia="Microsoft GothicNeo" w:hAnsiTheme="minorHAnsi" w:cstheme="minorHAnsi"/>
                    <w:b w:val="0"/>
                    <w:bCs/>
                    <w:iCs/>
                    <w:color w:val="BB28BB" w:themeColor="accent5"/>
                    <w:sz w:val="20"/>
                    <w:szCs w:val="20"/>
                  </w:rPr>
                  <w:t>-H</w:t>
                </w: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Pr="007B3CD0" w:rsidRDefault="00D852D6" w:rsidP="007B3CD0">
      <w:pPr>
        <w:pStyle w:val="Heading2"/>
      </w:pPr>
      <w:r>
        <w:t>Purpose of Data Analysis</w:t>
      </w:r>
      <w:r w:rsidR="00345846">
        <w:t xml:space="preserve"> (1 point)</w:t>
      </w:r>
    </w:p>
    <w:p w14:paraId="389D4B10" w14:textId="0149203A" w:rsidR="001B3178" w:rsidRDefault="00222206" w:rsidP="00101436">
      <w:pPr>
        <w:pStyle w:val="HintText"/>
      </w:pPr>
      <w:r w:rsidRPr="00832703">
        <w:rPr>
          <w:highlight w:val="green"/>
        </w:rPr>
        <w:t>&lt;&lt;</w:t>
      </w:r>
      <w:r w:rsidR="00D852D6">
        <w:rPr>
          <w:highlight w:val="green"/>
        </w:rPr>
        <w:t xml:space="preserve"> </w:t>
      </w:r>
      <w:r w:rsidR="00D852D6" w:rsidRPr="00D852D6">
        <w:rPr>
          <w:iCs/>
          <w:highlight w:val="green"/>
        </w:rPr>
        <w:t>Define the purpose of data analysis for the chosen dataset</w:t>
      </w:r>
      <w:r w:rsidR="00D852D6" w:rsidRPr="00D852D6">
        <w:rPr>
          <w:highlight w:val="green"/>
        </w:rPr>
        <w:t xml:space="preserve"> </w:t>
      </w:r>
      <w:r w:rsidRPr="00832703">
        <w:rPr>
          <w:highlight w:val="green"/>
        </w:rPr>
        <w:t>&gt;&gt;.</w:t>
      </w:r>
      <w:r w:rsidRPr="007B3CD0">
        <w:t xml:space="preserve">  </w:t>
      </w:r>
    </w:p>
    <w:p w14:paraId="5ED619A1" w14:textId="654781E5" w:rsidR="007906EA" w:rsidRDefault="006E7433" w:rsidP="00101436">
      <w:pPr>
        <w:pStyle w:val="HintText"/>
        <w:rPr>
          <w:b/>
          <w:bCs/>
          <w:sz w:val="28"/>
          <w:szCs w:val="28"/>
        </w:rPr>
      </w:pPr>
      <w:r w:rsidRPr="00C85EF6">
        <w:rPr>
          <w:b/>
          <w:bCs/>
          <w:sz w:val="28"/>
          <w:szCs w:val="28"/>
          <w:highlight w:val="yellow"/>
        </w:rPr>
        <w:t>Answer:</w:t>
      </w:r>
    </w:p>
    <w:p w14:paraId="7619C3F8" w14:textId="77777777" w:rsidR="00F97C41" w:rsidRPr="00101436" w:rsidRDefault="00F97C41" w:rsidP="00101436">
      <w:pPr>
        <w:pStyle w:val="HintText"/>
        <w:rPr>
          <w:b/>
          <w:bCs/>
          <w:sz w:val="28"/>
          <w:szCs w:val="28"/>
        </w:rPr>
      </w:pPr>
    </w:p>
    <w:p w14:paraId="39315DBE" w14:textId="77777777" w:rsidR="007D69BE" w:rsidRPr="00C85EF6" w:rsidRDefault="007D69BE" w:rsidP="00363487">
      <w:pPr>
        <w:spacing w:line="276" w:lineRule="auto"/>
        <w:jc w:val="both"/>
        <w:rPr>
          <w:rFonts w:ascii="Times New Roman" w:hAnsi="Times New Roman"/>
          <w:color w:val="00249C" w:themeColor="accent1"/>
        </w:rPr>
      </w:pPr>
      <w:r w:rsidRPr="00C85EF6">
        <w:rPr>
          <w:rFonts w:ascii="Times New Roman" w:hAnsi="Times New Roman"/>
          <w:color w:val="00249C" w:themeColor="accent1"/>
        </w:rPr>
        <w:t>This analysis will examine the various trends concerning both the quantitative and qualitative data (study habits, school involvement, motivation level, and parental involvement), highlighting the intricacies surrounding academic achievement based on the variables.</w:t>
      </w:r>
    </w:p>
    <w:p w14:paraId="35E6121F" w14:textId="77777777" w:rsidR="007D69BE" w:rsidRPr="00C85EF6" w:rsidRDefault="007D69BE" w:rsidP="00363487">
      <w:pPr>
        <w:spacing w:line="276" w:lineRule="auto"/>
        <w:jc w:val="both"/>
        <w:rPr>
          <w:rFonts w:ascii="Times New Roman" w:hAnsi="Times New Roman"/>
          <w:color w:val="00249C" w:themeColor="accent1"/>
        </w:rPr>
      </w:pPr>
    </w:p>
    <w:p w14:paraId="1944DA39" w14:textId="56520FC5" w:rsidR="00222206" w:rsidRPr="00C85EF6" w:rsidRDefault="007D69BE" w:rsidP="00363487">
      <w:pPr>
        <w:spacing w:line="276" w:lineRule="auto"/>
        <w:jc w:val="both"/>
        <w:rPr>
          <w:rFonts w:ascii="Times New Roman" w:hAnsi="Times New Roman"/>
          <w:color w:val="00249C" w:themeColor="accent1"/>
          <w:rtl/>
        </w:rPr>
      </w:pPr>
      <w:r w:rsidRPr="00C85EF6">
        <w:rPr>
          <w:rFonts w:ascii="Times New Roman" w:hAnsi="Times New Roman"/>
          <w:color w:val="00249C" w:themeColor="accent1"/>
        </w:rPr>
        <w:t>The end aim of this study is to provide educators with better insight on how they can make better use of the information acquired from these results and improve student academic strategies for better academic success.</w:t>
      </w:r>
    </w:p>
    <w:p w14:paraId="7B36BCBF" w14:textId="77777777" w:rsidR="007D69BE" w:rsidRPr="007B3CD0" w:rsidRDefault="007D69BE" w:rsidP="007D69BE"/>
    <w:p w14:paraId="5170D3AF" w14:textId="2E082804" w:rsidR="00222206" w:rsidRPr="007B3CD0" w:rsidRDefault="00D852D6" w:rsidP="007B3CD0">
      <w:pPr>
        <w:pStyle w:val="Heading2"/>
      </w:pPr>
      <w:r>
        <w:t>Type of Programming</w:t>
      </w:r>
      <w:r w:rsidR="00345846">
        <w:t xml:space="preserve"> (1 point)</w:t>
      </w:r>
    </w:p>
    <w:p w14:paraId="7B33DC85" w14:textId="30DD93E0" w:rsidR="00CE3056" w:rsidRDefault="00222206" w:rsidP="00101436">
      <w:pPr>
        <w:pStyle w:val="HintText"/>
      </w:pPr>
      <w:r w:rsidRPr="00AD6D4D">
        <w:rPr>
          <w:highlight w:val="green"/>
        </w:rPr>
        <w:t>&lt;&lt;</w:t>
      </w:r>
      <w:r w:rsidR="00D852D6" w:rsidRPr="00D852D6">
        <w:rPr>
          <w:rFonts w:cstheme="minorBidi"/>
          <w:iCs/>
          <w:sz w:val="21"/>
          <w:szCs w:val="21"/>
        </w:rPr>
        <w:t xml:space="preserve"> </w:t>
      </w:r>
      <w:r w:rsidR="00D852D6" w:rsidRPr="00D852D6">
        <w:rPr>
          <w:iCs/>
          <w:highlight w:val="green"/>
        </w:rPr>
        <w:t xml:space="preserve">Identify and </w:t>
      </w:r>
      <w:proofErr w:type="gramStart"/>
      <w:r w:rsidR="00D852D6" w:rsidRPr="00D852D6">
        <w:rPr>
          <w:iCs/>
          <w:highlight w:val="green"/>
        </w:rPr>
        <w:t>Justify</w:t>
      </w:r>
      <w:proofErr w:type="gramEnd"/>
      <w:r w:rsidR="00D852D6" w:rsidRPr="00D852D6">
        <w:rPr>
          <w:iCs/>
          <w:highlight w:val="green"/>
        </w:rPr>
        <w:t xml:space="preserve"> the type of programming used for data analysis</w:t>
      </w:r>
      <w:r w:rsidRPr="00AD6D4D">
        <w:rPr>
          <w:highlight w:val="green"/>
        </w:rPr>
        <w:t>.&gt;&gt;</w:t>
      </w:r>
    </w:p>
    <w:p w14:paraId="3F646554" w14:textId="6E32A61F" w:rsidR="00CE3056" w:rsidRDefault="00510737" w:rsidP="00101436">
      <w:pPr>
        <w:pStyle w:val="HintText"/>
        <w:rPr>
          <w:b/>
          <w:bCs/>
          <w:sz w:val="28"/>
          <w:szCs w:val="28"/>
        </w:rPr>
      </w:pPr>
      <w:r w:rsidRPr="00B1786B">
        <w:rPr>
          <w:b/>
          <w:bCs/>
          <w:sz w:val="28"/>
          <w:szCs w:val="28"/>
          <w:highlight w:val="yellow"/>
        </w:rPr>
        <w:t>Answer:</w:t>
      </w:r>
    </w:p>
    <w:p w14:paraId="2ACA11D7" w14:textId="77777777" w:rsidR="00F97C41" w:rsidRPr="00B1786B" w:rsidRDefault="00F97C41" w:rsidP="00101436">
      <w:pPr>
        <w:pStyle w:val="HintText"/>
        <w:rPr>
          <w:b/>
          <w:bCs/>
          <w:sz w:val="28"/>
          <w:szCs w:val="28"/>
        </w:rPr>
      </w:pPr>
    </w:p>
    <w:p w14:paraId="26ECF0CD" w14:textId="77777777" w:rsidR="00CE3056" w:rsidRPr="00C85EF6" w:rsidRDefault="00CE3056" w:rsidP="00363487">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4"/>
          <w:szCs w:val="24"/>
        </w:rPr>
        <w:t>The use of data analysis in this project via the use of Python programming makes it easy to find, process, and represent Data.</w:t>
      </w:r>
    </w:p>
    <w:p w14:paraId="7A399DA0" w14:textId="77777777" w:rsidR="00CE3056" w:rsidRPr="00C85EF6" w:rsidRDefault="00CE3056" w:rsidP="00363487">
      <w:pPr>
        <w:pStyle w:val="HintText"/>
        <w:spacing w:line="276" w:lineRule="auto"/>
        <w:jc w:val="both"/>
        <w:rPr>
          <w:rFonts w:ascii="Times New Roman" w:hAnsi="Times New Roman" w:cs="Times New Roman"/>
          <w:color w:val="00249C" w:themeColor="accent1"/>
          <w:sz w:val="24"/>
          <w:szCs w:val="24"/>
        </w:rPr>
      </w:pPr>
    </w:p>
    <w:p w14:paraId="66049276" w14:textId="77777777" w:rsidR="00D0598D" w:rsidRPr="00C85EF6" w:rsidRDefault="00CE3056" w:rsidP="00363487">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4"/>
          <w:szCs w:val="24"/>
        </w:rPr>
        <w:t>The tools provided by the Python libraries "Pandas," "NumPy," and "Matplotlib," provide the means to accurately and clearly present data and will be used throughout this research project.</w:t>
      </w:r>
    </w:p>
    <w:p w14:paraId="66FE5A49" w14:textId="77777777" w:rsidR="00D0598D" w:rsidRPr="00C85EF6" w:rsidRDefault="00D0598D" w:rsidP="00363487">
      <w:pPr>
        <w:pStyle w:val="HintText"/>
        <w:spacing w:line="276" w:lineRule="auto"/>
        <w:jc w:val="both"/>
        <w:rPr>
          <w:rFonts w:ascii="Times New Roman" w:hAnsi="Times New Roman" w:cs="Times New Roman"/>
          <w:color w:val="00249C" w:themeColor="accent1"/>
          <w:sz w:val="24"/>
          <w:szCs w:val="24"/>
        </w:rPr>
      </w:pPr>
    </w:p>
    <w:p w14:paraId="719FAAA7" w14:textId="46DA7F48" w:rsidR="00CE3056" w:rsidRPr="00C85EF6" w:rsidRDefault="00CE3056" w:rsidP="00363487">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4"/>
          <w:szCs w:val="24"/>
        </w:rPr>
        <w:t xml:space="preserve">Using Python </w:t>
      </w:r>
      <w:proofErr w:type="gramStart"/>
      <w:r w:rsidRPr="00C85EF6">
        <w:rPr>
          <w:rFonts w:ascii="Times New Roman" w:hAnsi="Times New Roman" w:cs="Times New Roman"/>
          <w:color w:val="00249C" w:themeColor="accent1"/>
          <w:sz w:val="24"/>
          <w:szCs w:val="24"/>
        </w:rPr>
        <w:t>as a means to</w:t>
      </w:r>
      <w:proofErr w:type="gramEnd"/>
      <w:r w:rsidRPr="00C85EF6">
        <w:rPr>
          <w:rFonts w:ascii="Times New Roman" w:hAnsi="Times New Roman" w:cs="Times New Roman"/>
          <w:color w:val="00249C" w:themeColor="accent1"/>
          <w:sz w:val="24"/>
          <w:szCs w:val="24"/>
        </w:rPr>
        <w:t xml:space="preserve"> facilitate data analysis also makes Python a viable and reliable option for performing Data Analysis throughout the duration of this project.</w:t>
      </w:r>
    </w:p>
    <w:p w14:paraId="70BF37B1" w14:textId="77777777" w:rsidR="00222206" w:rsidRPr="007B3CD0" w:rsidRDefault="00222206" w:rsidP="007B3CD0"/>
    <w:p w14:paraId="72C88000" w14:textId="09F3F560" w:rsidR="00222206" w:rsidRPr="007B3CD0" w:rsidRDefault="00D852D6" w:rsidP="007B3CD0">
      <w:pPr>
        <w:pStyle w:val="Heading2"/>
      </w:pPr>
      <w:r>
        <w:t>Type and Purpose of ML algorithm</w:t>
      </w:r>
      <w:r w:rsidR="00222206" w:rsidRPr="007B3CD0">
        <w:t xml:space="preserve"> </w:t>
      </w:r>
      <w:r w:rsidR="00345846">
        <w:t>(1 point)</w:t>
      </w:r>
      <w:r w:rsidR="00222206" w:rsidRPr="007B3CD0">
        <w:tab/>
      </w:r>
    </w:p>
    <w:p w14:paraId="208AEF3B" w14:textId="6677660D" w:rsidR="00812B5F" w:rsidRDefault="00222206" w:rsidP="00101436">
      <w:pPr>
        <w:pStyle w:val="HintText"/>
        <w:rPr>
          <w:highlight w:val="green"/>
        </w:rPr>
      </w:pPr>
      <w:r w:rsidRPr="00832703">
        <w:rPr>
          <w:highlight w:val="green"/>
        </w:rPr>
        <w:t>&lt;&lt;</w:t>
      </w:r>
      <w:r w:rsidR="00D852D6" w:rsidRPr="00D852D6">
        <w:rPr>
          <w:rFonts w:cstheme="minorBidi"/>
          <w:iCs/>
          <w:sz w:val="21"/>
          <w:szCs w:val="21"/>
        </w:rPr>
        <w:t xml:space="preserve"> </w:t>
      </w:r>
      <w:r w:rsidR="00D852D6" w:rsidRPr="00D852D6">
        <w:rPr>
          <w:iCs/>
          <w:highlight w:val="green"/>
        </w:rPr>
        <w:t>Identify the type and purpose of the machine learning algorithm to be implemented for the chosen dataset</w:t>
      </w:r>
      <w:r w:rsidR="00D852D6" w:rsidRPr="00D852D6">
        <w:rPr>
          <w:highlight w:val="green"/>
        </w:rPr>
        <w:t xml:space="preserve"> </w:t>
      </w:r>
      <w:r w:rsidRPr="00832703">
        <w:rPr>
          <w:highlight w:val="green"/>
        </w:rPr>
        <w:t>&gt;&gt;</w:t>
      </w:r>
      <w:r w:rsidR="00D0598D">
        <w:rPr>
          <w:highlight w:val="green"/>
        </w:rPr>
        <w:t xml:space="preserve"> </w:t>
      </w:r>
    </w:p>
    <w:p w14:paraId="5A1371B0" w14:textId="03069B4E" w:rsidR="00117AB6" w:rsidRDefault="00812B5F" w:rsidP="00101436">
      <w:pPr>
        <w:pStyle w:val="HintText"/>
        <w:rPr>
          <w:b/>
          <w:bCs/>
          <w:sz w:val="28"/>
          <w:szCs w:val="28"/>
          <w:highlight w:val="yellow"/>
        </w:rPr>
      </w:pPr>
      <w:r w:rsidRPr="00C85EF6">
        <w:rPr>
          <w:b/>
          <w:bCs/>
          <w:sz w:val="28"/>
          <w:szCs w:val="28"/>
          <w:highlight w:val="yellow"/>
        </w:rPr>
        <w:t>Answer:</w:t>
      </w:r>
    </w:p>
    <w:p w14:paraId="1FCC4CCA" w14:textId="77777777" w:rsidR="00F97C41" w:rsidRPr="00101436" w:rsidRDefault="00F97C41" w:rsidP="00101436">
      <w:pPr>
        <w:pStyle w:val="HintText"/>
        <w:rPr>
          <w:b/>
          <w:bCs/>
          <w:sz w:val="28"/>
          <w:szCs w:val="28"/>
          <w:highlight w:val="yellow"/>
        </w:rPr>
      </w:pPr>
    </w:p>
    <w:p w14:paraId="019E123C" w14:textId="25992ED6" w:rsidR="00C5766B" w:rsidRPr="00C85EF6" w:rsidRDefault="00C5766B" w:rsidP="00363487">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4"/>
          <w:szCs w:val="24"/>
        </w:rPr>
        <w:t>In this study, a regression-based machine learning algorithm will be employed.</w:t>
      </w:r>
    </w:p>
    <w:p w14:paraId="5D3B1F5D" w14:textId="77777777" w:rsidR="00117AB6" w:rsidRPr="00C85EF6" w:rsidRDefault="00C5766B" w:rsidP="00363487">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4"/>
          <w:szCs w:val="24"/>
        </w:rPr>
        <w:t>This is appropriate because the data set has numerical values that describe student academic performance.</w:t>
      </w:r>
    </w:p>
    <w:p w14:paraId="6B797FF6" w14:textId="77777777" w:rsidR="00117AB6" w:rsidRPr="00C85EF6" w:rsidRDefault="00117AB6" w:rsidP="00363487">
      <w:pPr>
        <w:pStyle w:val="HintText"/>
        <w:spacing w:line="276" w:lineRule="auto"/>
        <w:jc w:val="both"/>
        <w:rPr>
          <w:rFonts w:ascii="Times New Roman" w:hAnsi="Times New Roman" w:cs="Times New Roman"/>
          <w:color w:val="00249C" w:themeColor="accent1"/>
          <w:sz w:val="24"/>
          <w:szCs w:val="24"/>
        </w:rPr>
      </w:pPr>
    </w:p>
    <w:p w14:paraId="5210C3A5" w14:textId="167A4723" w:rsidR="00117AB6" w:rsidRPr="00101436" w:rsidRDefault="00C5766B" w:rsidP="00101436">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4"/>
          <w:szCs w:val="24"/>
        </w:rPr>
        <w:t>The main goal of using the regression algorithm is to identify the relationship between the independent variables, such as study habits and study engagement, and the dependent variable, which in this case is academic performance.</w:t>
      </w:r>
    </w:p>
    <w:p w14:paraId="03A0124C" w14:textId="12AB642D" w:rsidR="00222206" w:rsidRDefault="00C5766B" w:rsidP="00101436">
      <w:pPr>
        <w:pStyle w:val="HintText"/>
        <w:spacing w:line="276" w:lineRule="auto"/>
        <w:jc w:val="both"/>
        <w:rPr>
          <w:rFonts w:ascii="Times New Roman" w:hAnsi="Times New Roman" w:cs="Times New Roman"/>
          <w:color w:val="00249C" w:themeColor="accent1"/>
          <w:sz w:val="24"/>
          <w:szCs w:val="24"/>
        </w:rPr>
      </w:pPr>
      <w:r w:rsidRPr="00C85EF6">
        <w:rPr>
          <w:rFonts w:ascii="Times New Roman" w:hAnsi="Times New Roman" w:cs="Times New Roman"/>
          <w:color w:val="00249C" w:themeColor="accent1"/>
          <w:sz w:val="22"/>
          <w:szCs w:val="22"/>
        </w:rPr>
        <w:t xml:space="preserve"> </w:t>
      </w:r>
      <w:r w:rsidRPr="00C85EF6">
        <w:rPr>
          <w:rFonts w:ascii="Times New Roman" w:hAnsi="Times New Roman" w:cs="Times New Roman"/>
          <w:color w:val="00249C" w:themeColor="accent1"/>
          <w:sz w:val="24"/>
          <w:szCs w:val="24"/>
        </w:rPr>
        <w:t>Moreover, the regression algorithm will enable the model to predict academic performance using the given variables.</w:t>
      </w:r>
    </w:p>
    <w:p w14:paraId="01985F77" w14:textId="77777777" w:rsidR="00101436" w:rsidRPr="00101436" w:rsidRDefault="00101436" w:rsidP="00101436">
      <w:pPr>
        <w:pStyle w:val="HintText"/>
        <w:spacing w:line="276" w:lineRule="auto"/>
        <w:jc w:val="both"/>
        <w:rPr>
          <w:rFonts w:ascii="Times New Roman" w:hAnsi="Times New Roman" w:cs="Times New Roman"/>
          <w:color w:val="00249C" w:themeColor="accent1"/>
          <w:sz w:val="22"/>
          <w:szCs w:val="22"/>
          <w:highlight w:val="green"/>
        </w:rPr>
      </w:pPr>
    </w:p>
    <w:p w14:paraId="3B3EF04D" w14:textId="6F192822" w:rsidR="00D852D6" w:rsidRPr="007B3CD0" w:rsidRDefault="00D852D6" w:rsidP="00D852D6">
      <w:pPr>
        <w:pStyle w:val="Heading2"/>
      </w:pPr>
      <w:r>
        <w:lastRenderedPageBreak/>
        <w:t xml:space="preserve">Identify the </w:t>
      </w:r>
      <w:proofErr w:type="spellStart"/>
      <w:r>
        <w:t>Varaibles</w:t>
      </w:r>
      <w:proofErr w:type="spellEnd"/>
      <w:r w:rsidRPr="007B3CD0">
        <w:t xml:space="preserve"> </w:t>
      </w:r>
      <w:r w:rsidR="00345846">
        <w:t>(1 point)</w:t>
      </w:r>
      <w:r w:rsidRPr="007B3CD0">
        <w:tab/>
      </w:r>
    </w:p>
    <w:p w14:paraId="54D52B6B" w14:textId="42B4CDC1" w:rsidR="004F6156" w:rsidRDefault="00D852D6" w:rsidP="00101436">
      <w:pPr>
        <w:pStyle w:val="HintText"/>
        <w:rPr>
          <w:highlight w:val="green"/>
          <w:lang w:bidi="ar-AE"/>
        </w:rPr>
      </w:pPr>
      <w:r w:rsidRPr="00832703">
        <w:rPr>
          <w:highlight w:val="green"/>
        </w:rPr>
        <w:t>&lt;&lt;</w:t>
      </w:r>
      <w:r w:rsidRPr="00D852D6">
        <w:rPr>
          <w:rFonts w:cstheme="minorBidi"/>
          <w:iCs/>
          <w:sz w:val="21"/>
          <w:szCs w:val="21"/>
        </w:rPr>
        <w:t xml:space="preserve"> </w:t>
      </w:r>
      <w:r w:rsidRPr="00D852D6">
        <w:rPr>
          <w:rFonts w:cstheme="minorBidi"/>
          <w:iCs/>
          <w:sz w:val="21"/>
          <w:szCs w:val="21"/>
          <w:highlight w:val="green"/>
        </w:rPr>
        <w:t xml:space="preserve">Identify and </w:t>
      </w:r>
      <w:proofErr w:type="gramStart"/>
      <w:r w:rsidRPr="00D852D6">
        <w:rPr>
          <w:rFonts w:cstheme="minorBidi"/>
          <w:iCs/>
          <w:sz w:val="21"/>
          <w:szCs w:val="21"/>
          <w:highlight w:val="green"/>
        </w:rPr>
        <w:t>Justify</w:t>
      </w:r>
      <w:proofErr w:type="gramEnd"/>
      <w:r w:rsidRPr="00D852D6">
        <w:rPr>
          <w:rFonts w:cstheme="minorBidi"/>
          <w:iCs/>
          <w:sz w:val="21"/>
          <w:szCs w:val="21"/>
          <w:highlight w:val="green"/>
        </w:rPr>
        <w:t xml:space="preserve"> the independent and dependent variables for the chosen dataset</w:t>
      </w:r>
      <w:r w:rsidRPr="00D852D6">
        <w:rPr>
          <w:rFonts w:cstheme="minorBidi"/>
          <w:iCs/>
          <w:sz w:val="21"/>
          <w:szCs w:val="21"/>
        </w:rPr>
        <w:t>.</w:t>
      </w:r>
      <w:r w:rsidRPr="00832703">
        <w:rPr>
          <w:highlight w:val="green"/>
        </w:rPr>
        <w:t>&gt;&gt;</w:t>
      </w:r>
    </w:p>
    <w:p w14:paraId="7116889D" w14:textId="2BB9315C" w:rsidR="00B56F9C" w:rsidRDefault="004F6156" w:rsidP="00101436">
      <w:pPr>
        <w:pStyle w:val="HintText"/>
        <w:rPr>
          <w:b/>
          <w:bCs/>
          <w:sz w:val="28"/>
          <w:szCs w:val="28"/>
          <w:highlight w:val="yellow"/>
          <w:lang w:bidi="ar-AE"/>
        </w:rPr>
      </w:pPr>
      <w:r w:rsidRPr="00ED0601">
        <w:rPr>
          <w:b/>
          <w:bCs/>
          <w:sz w:val="28"/>
          <w:szCs w:val="28"/>
          <w:highlight w:val="yellow"/>
          <w:lang w:bidi="ar-AE"/>
        </w:rPr>
        <w:t>Answer:</w:t>
      </w:r>
    </w:p>
    <w:p w14:paraId="5BB2DB5B" w14:textId="77777777" w:rsidR="00F97C41" w:rsidRPr="00101436" w:rsidRDefault="00F97C41" w:rsidP="00101436">
      <w:pPr>
        <w:pStyle w:val="HintText"/>
        <w:rPr>
          <w:b/>
          <w:bCs/>
          <w:sz w:val="28"/>
          <w:szCs w:val="28"/>
          <w:highlight w:val="yellow"/>
          <w:lang w:bidi="ar-AE"/>
        </w:rPr>
      </w:pPr>
    </w:p>
    <w:p w14:paraId="473BA4F3" w14:textId="77777777" w:rsidR="00CD3368" w:rsidRPr="00ED0601" w:rsidRDefault="007F7E09" w:rsidP="00363487">
      <w:pPr>
        <w:pStyle w:val="HintText"/>
        <w:spacing w:line="276" w:lineRule="auto"/>
        <w:jc w:val="both"/>
        <w:rPr>
          <w:rFonts w:ascii="Times New Roman" w:hAnsi="Times New Roman" w:cs="Times New Roman"/>
          <w:color w:val="00249C" w:themeColor="accent1"/>
          <w:sz w:val="24"/>
          <w:szCs w:val="24"/>
          <w:rtl/>
          <w:lang w:bidi="ar-AE"/>
        </w:rPr>
      </w:pPr>
      <w:r w:rsidRPr="00ED0601">
        <w:rPr>
          <w:rFonts w:ascii="Times New Roman" w:hAnsi="Times New Roman" w:cs="Times New Roman"/>
          <w:color w:val="00249C" w:themeColor="accent1"/>
          <w:sz w:val="24"/>
          <w:szCs w:val="24"/>
          <w:lang w:bidi="ar-AE"/>
        </w:rPr>
        <w:t>The dependent variable in this dataset is academic performance, which is the students’ academic results and the key variable for analysis.</w:t>
      </w:r>
    </w:p>
    <w:p w14:paraId="1D784E43" w14:textId="77777777" w:rsidR="00CD3368" w:rsidRPr="00ED0601" w:rsidRDefault="00CD3368" w:rsidP="00363487">
      <w:pPr>
        <w:pStyle w:val="HintText"/>
        <w:spacing w:line="276" w:lineRule="auto"/>
        <w:jc w:val="both"/>
        <w:rPr>
          <w:rFonts w:ascii="Times New Roman" w:hAnsi="Times New Roman" w:cs="Times New Roman"/>
          <w:color w:val="00249C" w:themeColor="accent1"/>
          <w:sz w:val="24"/>
          <w:szCs w:val="24"/>
          <w:lang w:bidi="ar-AE"/>
        </w:rPr>
      </w:pPr>
    </w:p>
    <w:p w14:paraId="58B2B02E" w14:textId="77777777" w:rsidR="001C6B12" w:rsidRPr="00ED0601" w:rsidRDefault="007F7E09" w:rsidP="00363487">
      <w:pPr>
        <w:pStyle w:val="HintText"/>
        <w:spacing w:line="276" w:lineRule="auto"/>
        <w:jc w:val="both"/>
        <w:rPr>
          <w:rFonts w:ascii="Times New Roman" w:hAnsi="Times New Roman" w:cs="Times New Roman"/>
          <w:color w:val="00249C" w:themeColor="accent1"/>
          <w:sz w:val="24"/>
          <w:szCs w:val="24"/>
          <w:lang w:bidi="ar-AE"/>
        </w:rPr>
      </w:pPr>
      <w:r w:rsidRPr="00ED0601">
        <w:rPr>
          <w:rFonts w:ascii="Times New Roman" w:hAnsi="Times New Roman" w:cs="Times New Roman"/>
          <w:color w:val="00249C" w:themeColor="accent1"/>
          <w:sz w:val="24"/>
          <w:szCs w:val="24"/>
          <w:lang w:bidi="ar-AE"/>
        </w:rPr>
        <w:t>The independent variable is study habits, which is the students’ level of engagement in academics and is expected to affect the students’ academic performance.</w:t>
      </w:r>
    </w:p>
    <w:p w14:paraId="40DABC17" w14:textId="77777777" w:rsidR="001C6B12" w:rsidRPr="00ED0601" w:rsidRDefault="001C6B12" w:rsidP="00363487">
      <w:pPr>
        <w:pStyle w:val="HintText"/>
        <w:spacing w:line="276" w:lineRule="auto"/>
        <w:jc w:val="both"/>
        <w:rPr>
          <w:rFonts w:ascii="Times New Roman" w:hAnsi="Times New Roman" w:cs="Times New Roman"/>
          <w:color w:val="00249C" w:themeColor="accent1"/>
          <w:sz w:val="24"/>
          <w:szCs w:val="24"/>
          <w:lang w:bidi="ar-AE"/>
        </w:rPr>
      </w:pPr>
    </w:p>
    <w:p w14:paraId="2C6E079D" w14:textId="09662EE3" w:rsidR="00222206" w:rsidRDefault="007F7E09" w:rsidP="00101436">
      <w:pPr>
        <w:pStyle w:val="HintText"/>
        <w:spacing w:line="276" w:lineRule="auto"/>
        <w:jc w:val="both"/>
        <w:rPr>
          <w:rFonts w:ascii="Times New Roman" w:hAnsi="Times New Roman" w:cs="Times New Roman"/>
          <w:color w:val="00249C" w:themeColor="accent1"/>
          <w:sz w:val="24"/>
          <w:szCs w:val="24"/>
          <w:lang w:bidi="ar-AE"/>
        </w:rPr>
      </w:pPr>
      <w:r w:rsidRPr="00ED0601">
        <w:rPr>
          <w:rFonts w:ascii="Times New Roman" w:hAnsi="Times New Roman" w:cs="Times New Roman"/>
          <w:color w:val="00249C" w:themeColor="accent1"/>
          <w:sz w:val="24"/>
          <w:szCs w:val="24"/>
          <w:lang w:bidi="ar-AE"/>
        </w:rPr>
        <w:t>These variables are chosen because study habits can directly affect the students’ academic performance and thus can be analyzed.</w:t>
      </w:r>
    </w:p>
    <w:p w14:paraId="7F5B5270" w14:textId="77777777" w:rsidR="00101436" w:rsidRPr="00101436" w:rsidRDefault="00101436" w:rsidP="00101436">
      <w:pPr>
        <w:pStyle w:val="HintText"/>
        <w:spacing w:line="276" w:lineRule="auto"/>
        <w:jc w:val="both"/>
        <w:rPr>
          <w:rFonts w:ascii="Times New Roman" w:hAnsi="Times New Roman" w:cs="Times New Roman"/>
          <w:color w:val="00249C" w:themeColor="accent1"/>
          <w:sz w:val="24"/>
          <w:szCs w:val="24"/>
          <w:lang w:bidi="ar-AE"/>
        </w:rPr>
      </w:pPr>
    </w:p>
    <w:p w14:paraId="03C53A1A" w14:textId="33258C66" w:rsidR="001C408E" w:rsidRPr="007B3CD0" w:rsidRDefault="00B77F9C" w:rsidP="001C408E">
      <w:pPr>
        <w:pStyle w:val="Heading2"/>
      </w:pPr>
      <w:r>
        <w:t>Sampling</w:t>
      </w:r>
      <w:r w:rsidR="001C408E" w:rsidRPr="007B3CD0">
        <w:t xml:space="preserve"> </w:t>
      </w:r>
      <w:r w:rsidR="00345846">
        <w:t>(1 point)</w:t>
      </w:r>
      <w:r w:rsidR="001C408E" w:rsidRPr="007B3CD0">
        <w:tab/>
      </w:r>
    </w:p>
    <w:p w14:paraId="62DC561E" w14:textId="34BCB791" w:rsidR="008A2DEE" w:rsidRDefault="001C408E" w:rsidP="006814A8">
      <w:pPr>
        <w:pStyle w:val="HintText"/>
        <w:rPr>
          <w:highlight w:val="green"/>
        </w:rPr>
      </w:pPr>
      <w:r w:rsidRPr="00832703">
        <w:rPr>
          <w:highlight w:val="green"/>
        </w:rPr>
        <w:t>&lt;&lt;</w:t>
      </w:r>
      <w:r w:rsidRPr="00D852D6">
        <w:rPr>
          <w:rFonts w:cstheme="minorBidi"/>
          <w:iCs/>
          <w:sz w:val="21"/>
          <w:szCs w:val="21"/>
        </w:rPr>
        <w:t xml:space="preserve"> </w:t>
      </w:r>
      <w:r w:rsidR="00B77F9C" w:rsidRPr="00B77F9C">
        <w:rPr>
          <w:rFonts w:cstheme="minorBidi"/>
          <w:iCs/>
          <w:sz w:val="21"/>
          <w:szCs w:val="21"/>
          <w:highlight w:val="green"/>
        </w:rPr>
        <w:t xml:space="preserve">Will you do </w:t>
      </w:r>
      <w:r w:rsidR="007917DE">
        <w:rPr>
          <w:rFonts w:cstheme="minorBidi"/>
          <w:iCs/>
          <w:sz w:val="21"/>
          <w:szCs w:val="21"/>
          <w:highlight w:val="green"/>
        </w:rPr>
        <w:t xml:space="preserve">the </w:t>
      </w:r>
      <w:r w:rsidR="00B77F9C" w:rsidRPr="00B77F9C">
        <w:rPr>
          <w:rFonts w:cstheme="minorBidi"/>
          <w:iCs/>
          <w:sz w:val="21"/>
          <w:szCs w:val="21"/>
          <w:highlight w:val="green"/>
        </w:rPr>
        <w:t xml:space="preserve">sampling? </w:t>
      </w:r>
      <w:r w:rsidRPr="00B77F9C">
        <w:rPr>
          <w:rFonts w:cstheme="minorBidi"/>
          <w:iCs/>
          <w:sz w:val="21"/>
          <w:szCs w:val="21"/>
          <w:highlight w:val="green"/>
        </w:rPr>
        <w:t xml:space="preserve">Identify </w:t>
      </w:r>
      <w:r w:rsidRPr="00D852D6">
        <w:rPr>
          <w:rFonts w:cstheme="minorBidi"/>
          <w:iCs/>
          <w:sz w:val="21"/>
          <w:szCs w:val="21"/>
          <w:highlight w:val="green"/>
        </w:rPr>
        <w:t xml:space="preserve">and </w:t>
      </w:r>
      <w:proofErr w:type="gramStart"/>
      <w:r w:rsidRPr="00D852D6">
        <w:rPr>
          <w:rFonts w:cstheme="minorBidi"/>
          <w:iCs/>
          <w:sz w:val="21"/>
          <w:szCs w:val="21"/>
          <w:highlight w:val="green"/>
        </w:rPr>
        <w:t>Justify</w:t>
      </w:r>
      <w:proofErr w:type="gramEnd"/>
      <w:r w:rsidRPr="00D852D6">
        <w:rPr>
          <w:rFonts w:cstheme="minorBidi"/>
          <w:iCs/>
          <w:sz w:val="21"/>
          <w:szCs w:val="21"/>
          <w:highlight w:val="green"/>
        </w:rPr>
        <w:t xml:space="preserve"> </w:t>
      </w:r>
      <w:r w:rsidR="00B77F9C">
        <w:rPr>
          <w:rFonts w:cstheme="minorBidi"/>
          <w:iCs/>
          <w:sz w:val="21"/>
          <w:szCs w:val="21"/>
          <w:highlight w:val="green"/>
        </w:rPr>
        <w:t xml:space="preserve">the type of sampling to be </w:t>
      </w:r>
      <w:proofErr w:type="gramStart"/>
      <w:r w:rsidR="00B77F9C">
        <w:rPr>
          <w:rFonts w:cstheme="minorBidi"/>
          <w:iCs/>
          <w:sz w:val="21"/>
          <w:szCs w:val="21"/>
          <w:highlight w:val="green"/>
        </w:rPr>
        <w:t xml:space="preserve">used </w:t>
      </w:r>
      <w:r w:rsidRPr="00D852D6">
        <w:rPr>
          <w:rFonts w:cstheme="minorBidi"/>
          <w:iCs/>
          <w:sz w:val="21"/>
          <w:szCs w:val="21"/>
          <w:highlight w:val="green"/>
        </w:rPr>
        <w:t xml:space="preserve"> for</w:t>
      </w:r>
      <w:proofErr w:type="gramEnd"/>
      <w:r w:rsidRPr="00D852D6">
        <w:rPr>
          <w:rFonts w:cstheme="minorBidi"/>
          <w:iCs/>
          <w:sz w:val="21"/>
          <w:szCs w:val="21"/>
          <w:highlight w:val="green"/>
        </w:rPr>
        <w:t xml:space="preserve"> the chosen dataset</w:t>
      </w:r>
      <w:r w:rsidRPr="00D852D6">
        <w:rPr>
          <w:rFonts w:cstheme="minorBidi"/>
          <w:iCs/>
          <w:sz w:val="21"/>
          <w:szCs w:val="21"/>
        </w:rPr>
        <w:t>.</w:t>
      </w:r>
      <w:r w:rsidRPr="00832703">
        <w:rPr>
          <w:highlight w:val="green"/>
        </w:rPr>
        <w:t>&gt;&gt;</w:t>
      </w:r>
    </w:p>
    <w:p w14:paraId="425878D4" w14:textId="125877B8" w:rsidR="00B302C4" w:rsidRDefault="008955B1" w:rsidP="006814A8">
      <w:pPr>
        <w:pStyle w:val="HintText"/>
        <w:rPr>
          <w:b/>
          <w:bCs/>
          <w:sz w:val="28"/>
          <w:szCs w:val="28"/>
          <w:highlight w:val="yellow"/>
        </w:rPr>
      </w:pPr>
      <w:r w:rsidRPr="00ED0601">
        <w:rPr>
          <w:b/>
          <w:bCs/>
          <w:sz w:val="28"/>
          <w:szCs w:val="28"/>
          <w:highlight w:val="yellow"/>
        </w:rPr>
        <w:t>Answer</w:t>
      </w:r>
      <w:r w:rsidR="00154184" w:rsidRPr="00ED0601">
        <w:rPr>
          <w:b/>
          <w:bCs/>
          <w:sz w:val="28"/>
          <w:szCs w:val="28"/>
          <w:highlight w:val="yellow"/>
        </w:rPr>
        <w:t>:</w:t>
      </w:r>
    </w:p>
    <w:p w14:paraId="572D105B" w14:textId="77777777" w:rsidR="00F97C41" w:rsidRPr="006814A8" w:rsidRDefault="00F97C41" w:rsidP="006814A8">
      <w:pPr>
        <w:pStyle w:val="HintText"/>
        <w:rPr>
          <w:b/>
          <w:bCs/>
          <w:sz w:val="28"/>
          <w:szCs w:val="28"/>
          <w:highlight w:val="yellow"/>
        </w:rPr>
      </w:pPr>
    </w:p>
    <w:p w14:paraId="68E8AAED" w14:textId="77777777" w:rsidR="00FD594B" w:rsidRPr="00ED0601" w:rsidRDefault="00FD594B" w:rsidP="00363487">
      <w:pPr>
        <w:pStyle w:val="HintText"/>
        <w:spacing w:line="276" w:lineRule="auto"/>
        <w:jc w:val="both"/>
        <w:rPr>
          <w:rFonts w:ascii="Times New Roman" w:hAnsi="Times New Roman" w:cs="Times New Roman"/>
          <w:color w:val="001A74" w:themeColor="accent1" w:themeShade="BF"/>
          <w:sz w:val="24"/>
          <w:szCs w:val="24"/>
        </w:rPr>
      </w:pPr>
      <w:r w:rsidRPr="00ED0601">
        <w:rPr>
          <w:rFonts w:ascii="Times New Roman" w:hAnsi="Times New Roman" w:cs="Times New Roman"/>
          <w:color w:val="001A74" w:themeColor="accent1" w:themeShade="BF"/>
          <w:sz w:val="24"/>
          <w:szCs w:val="24"/>
        </w:rPr>
        <w:t>Yes, the process of sampling will be employed in this research study, and a sample of the data set will be analyzed.</w:t>
      </w:r>
    </w:p>
    <w:p w14:paraId="24BD007B" w14:textId="77777777" w:rsidR="00FD594B" w:rsidRPr="00ED0601" w:rsidRDefault="00FD594B" w:rsidP="00363487">
      <w:pPr>
        <w:pStyle w:val="HintText"/>
        <w:spacing w:line="276" w:lineRule="auto"/>
        <w:jc w:val="both"/>
        <w:rPr>
          <w:rFonts w:ascii="Times New Roman" w:hAnsi="Times New Roman" w:cs="Times New Roman"/>
          <w:color w:val="001A74" w:themeColor="accent1" w:themeShade="BF"/>
          <w:sz w:val="24"/>
          <w:szCs w:val="24"/>
        </w:rPr>
      </w:pPr>
    </w:p>
    <w:p w14:paraId="4E23FA1C" w14:textId="77777777" w:rsidR="00FD594B" w:rsidRPr="00ED0601" w:rsidRDefault="00FD594B" w:rsidP="00363487">
      <w:pPr>
        <w:pStyle w:val="HintText"/>
        <w:spacing w:line="276" w:lineRule="auto"/>
        <w:jc w:val="both"/>
        <w:rPr>
          <w:rFonts w:ascii="Times New Roman" w:hAnsi="Times New Roman" w:cs="Times New Roman"/>
          <w:color w:val="001A74" w:themeColor="accent1" w:themeShade="BF"/>
          <w:sz w:val="24"/>
          <w:szCs w:val="24"/>
        </w:rPr>
      </w:pPr>
      <w:r w:rsidRPr="00ED0601">
        <w:rPr>
          <w:rFonts w:ascii="Times New Roman" w:hAnsi="Times New Roman" w:cs="Times New Roman"/>
          <w:color w:val="001A74" w:themeColor="accent1" w:themeShade="BF"/>
          <w:sz w:val="24"/>
          <w:szCs w:val="24"/>
        </w:rPr>
        <w:t>Random sampling will be employed in this research study to ensure that the data is chosen without any bias.</w:t>
      </w:r>
    </w:p>
    <w:p w14:paraId="67AFAC92" w14:textId="77777777" w:rsidR="00FD594B" w:rsidRPr="00ED0601" w:rsidRDefault="00FD594B" w:rsidP="00363487">
      <w:pPr>
        <w:pStyle w:val="HintText"/>
        <w:spacing w:line="276" w:lineRule="auto"/>
        <w:jc w:val="both"/>
        <w:rPr>
          <w:rFonts w:ascii="Times New Roman" w:hAnsi="Times New Roman" w:cs="Times New Roman"/>
          <w:color w:val="001A74" w:themeColor="accent1" w:themeShade="BF"/>
          <w:sz w:val="24"/>
          <w:szCs w:val="24"/>
        </w:rPr>
      </w:pPr>
    </w:p>
    <w:p w14:paraId="4FA3C05F" w14:textId="28573493" w:rsidR="00105967" w:rsidRDefault="00FD594B" w:rsidP="00105967">
      <w:pPr>
        <w:pStyle w:val="HintText"/>
        <w:spacing w:line="276" w:lineRule="auto"/>
        <w:jc w:val="both"/>
        <w:rPr>
          <w:rFonts w:ascii="Times New Roman" w:hAnsi="Times New Roman" w:cs="Times New Roman"/>
          <w:color w:val="001A74" w:themeColor="accent1" w:themeShade="BF"/>
          <w:sz w:val="24"/>
          <w:szCs w:val="24"/>
        </w:rPr>
      </w:pPr>
      <w:r w:rsidRPr="00ED0601">
        <w:rPr>
          <w:rFonts w:ascii="Times New Roman" w:hAnsi="Times New Roman" w:cs="Times New Roman"/>
          <w:color w:val="001A74" w:themeColor="accent1" w:themeShade="BF"/>
          <w:sz w:val="24"/>
          <w:szCs w:val="24"/>
        </w:rPr>
        <w:t>Systematic sampling will also be employed in this research study to ensure that the data is chosen in a structured manner. These methods will be employed to reduce bias and make the process of data analysis efficient.</w:t>
      </w:r>
    </w:p>
    <w:p w14:paraId="7B2CECB5" w14:textId="77777777" w:rsidR="00101436" w:rsidRPr="00105967" w:rsidRDefault="00101436" w:rsidP="00105967">
      <w:pPr>
        <w:pStyle w:val="HintText"/>
        <w:spacing w:line="276" w:lineRule="auto"/>
        <w:jc w:val="both"/>
        <w:rPr>
          <w:rFonts w:ascii="Times New Roman" w:hAnsi="Times New Roman" w:cs="Times New Roman"/>
          <w:color w:val="001A74" w:themeColor="accent1" w:themeShade="BF"/>
          <w:sz w:val="24"/>
          <w:szCs w:val="24"/>
        </w:rPr>
      </w:pPr>
    </w:p>
    <w:p w14:paraId="5600BECD" w14:textId="7573F99F" w:rsidR="00AB3499" w:rsidRPr="00356C86" w:rsidRDefault="00AB3499" w:rsidP="00AB3499">
      <w:pPr>
        <w:pStyle w:val="Heading2"/>
        <w:rPr>
          <w:color w:val="EE0000"/>
        </w:rPr>
      </w:pPr>
      <w:r w:rsidRPr="00356C86">
        <w:rPr>
          <w:color w:val="EE0000"/>
        </w:rPr>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55CF2F5D" w14:textId="7C249431" w:rsidR="00A12254" w:rsidRPr="007B3CD0" w:rsidRDefault="00A12254" w:rsidP="00A12254">
      <w:pPr>
        <w:pStyle w:val="Heading2"/>
      </w:pPr>
      <w:r>
        <w:t>Purpose of Descriptive Analysis</w:t>
      </w:r>
      <w:r w:rsidR="0088626E">
        <w:t xml:space="preserve"> (1 point)</w:t>
      </w:r>
    </w:p>
    <w:p w14:paraId="2740093C" w14:textId="710DE69B" w:rsidR="0095167A" w:rsidRPr="00977B05" w:rsidRDefault="00A12254" w:rsidP="00977B05">
      <w:pPr>
        <w:pStyle w:val="HintText"/>
      </w:pPr>
      <w:r w:rsidRPr="00832703">
        <w:rPr>
          <w:highlight w:val="green"/>
        </w:rPr>
        <w:t>&lt;&lt;</w:t>
      </w:r>
      <w:r>
        <w:rPr>
          <w:highlight w:val="green"/>
        </w:rPr>
        <w:t xml:space="preserve"> </w:t>
      </w:r>
      <w:r w:rsidRPr="0017692A">
        <w:rPr>
          <w:iCs/>
          <w:highlight w:val="green"/>
        </w:rPr>
        <w:t>Justify why you want to perform the descriptive analysis for the chosen dataset. </w:t>
      </w:r>
      <w:r w:rsidRPr="00832703">
        <w:rPr>
          <w:highlight w:val="green"/>
        </w:rPr>
        <w:t>&gt;&gt;.</w:t>
      </w:r>
      <w:r w:rsidRPr="007B3CD0">
        <w:t xml:space="preserve"> </w:t>
      </w:r>
    </w:p>
    <w:p w14:paraId="78928D63" w14:textId="3B9C8381" w:rsidR="0095167A" w:rsidRDefault="0095167A" w:rsidP="00977B05">
      <w:pPr>
        <w:pStyle w:val="HintText"/>
        <w:rPr>
          <w:b/>
          <w:bCs/>
          <w:sz w:val="28"/>
          <w:szCs w:val="28"/>
        </w:rPr>
      </w:pPr>
      <w:r w:rsidRPr="00ED0601">
        <w:rPr>
          <w:b/>
          <w:bCs/>
          <w:sz w:val="28"/>
          <w:szCs w:val="28"/>
          <w:highlight w:val="yellow"/>
        </w:rPr>
        <w:t>Answer:</w:t>
      </w:r>
    </w:p>
    <w:p w14:paraId="0CC63E6F" w14:textId="77777777" w:rsidR="00F97C41" w:rsidRPr="00977B05" w:rsidRDefault="00F97C41" w:rsidP="00977B05">
      <w:pPr>
        <w:pStyle w:val="HintText"/>
        <w:rPr>
          <w:b/>
          <w:bCs/>
          <w:sz w:val="28"/>
          <w:szCs w:val="28"/>
        </w:rPr>
      </w:pPr>
    </w:p>
    <w:p w14:paraId="7E1373B0" w14:textId="4B32A5F1" w:rsidR="0095167A" w:rsidRPr="00ED0601" w:rsidRDefault="0095167A" w:rsidP="00D43F66">
      <w:pPr>
        <w:pStyle w:val="HintText"/>
        <w:spacing w:line="276" w:lineRule="auto"/>
        <w:jc w:val="both"/>
        <w:rPr>
          <w:rFonts w:ascii="Times New Roman" w:hAnsi="Times New Roman" w:cs="Times New Roman"/>
          <w:color w:val="001A74" w:themeColor="accent1" w:themeShade="BF"/>
          <w:sz w:val="24"/>
          <w:szCs w:val="24"/>
        </w:rPr>
      </w:pPr>
      <w:r w:rsidRPr="00ED0601">
        <w:rPr>
          <w:rFonts w:ascii="Times New Roman" w:hAnsi="Times New Roman" w:cs="Times New Roman"/>
          <w:color w:val="001A74" w:themeColor="accent1" w:themeShade="BF"/>
          <w:sz w:val="24"/>
          <w:szCs w:val="24"/>
        </w:rPr>
        <w:t xml:space="preserve">Descriptive analysis is carried out to identify and understand the overall characteristics of the dataset. </w:t>
      </w:r>
    </w:p>
    <w:p w14:paraId="79F6C3EB" w14:textId="77777777" w:rsidR="0095167A" w:rsidRPr="00ED0601" w:rsidRDefault="0095167A" w:rsidP="00363487">
      <w:pPr>
        <w:pStyle w:val="HintText"/>
        <w:spacing w:line="276" w:lineRule="auto"/>
        <w:jc w:val="both"/>
        <w:rPr>
          <w:rFonts w:ascii="Times New Roman" w:hAnsi="Times New Roman" w:cs="Times New Roman"/>
          <w:color w:val="001A74" w:themeColor="accent1" w:themeShade="BF"/>
          <w:sz w:val="24"/>
          <w:szCs w:val="24"/>
        </w:rPr>
      </w:pPr>
      <w:r w:rsidRPr="00ED0601">
        <w:rPr>
          <w:rFonts w:ascii="Times New Roman" w:hAnsi="Times New Roman" w:cs="Times New Roman"/>
          <w:color w:val="001A74" w:themeColor="accent1" w:themeShade="BF"/>
          <w:sz w:val="24"/>
          <w:szCs w:val="24"/>
        </w:rPr>
        <w:t>It is also helpful in identifying patterns, trends, and distribution of students’ academic performance.</w:t>
      </w:r>
    </w:p>
    <w:p w14:paraId="0DDAF95E" w14:textId="77777777" w:rsidR="0095167A" w:rsidRPr="00ED0601" w:rsidRDefault="0095167A" w:rsidP="00363487">
      <w:pPr>
        <w:pStyle w:val="HintText"/>
        <w:spacing w:line="276" w:lineRule="auto"/>
        <w:jc w:val="both"/>
        <w:rPr>
          <w:rFonts w:ascii="Times New Roman" w:hAnsi="Times New Roman" w:cs="Times New Roman"/>
          <w:color w:val="001A74" w:themeColor="accent1" w:themeShade="BF"/>
          <w:sz w:val="24"/>
          <w:szCs w:val="24"/>
        </w:rPr>
      </w:pPr>
    </w:p>
    <w:p w14:paraId="0858DE47" w14:textId="249D430C" w:rsidR="00A12254" w:rsidRPr="00ED0601" w:rsidRDefault="0095167A" w:rsidP="00363487">
      <w:pPr>
        <w:pStyle w:val="HintText"/>
        <w:spacing w:line="276" w:lineRule="auto"/>
        <w:jc w:val="both"/>
        <w:rPr>
          <w:rFonts w:ascii="Times New Roman" w:hAnsi="Times New Roman" w:cs="Times New Roman"/>
          <w:color w:val="001A74" w:themeColor="accent1" w:themeShade="BF"/>
          <w:sz w:val="24"/>
          <w:szCs w:val="24"/>
        </w:rPr>
      </w:pPr>
      <w:r w:rsidRPr="00ED0601">
        <w:rPr>
          <w:rFonts w:ascii="Times New Roman" w:hAnsi="Times New Roman" w:cs="Times New Roman"/>
          <w:color w:val="001A74" w:themeColor="accent1" w:themeShade="BF"/>
          <w:sz w:val="24"/>
          <w:szCs w:val="24"/>
        </w:rPr>
        <w:t>In addition, descriptive analysis is also helpful in identifying outliers and variations in the data, which is required before performing further tests and predictive analysis.</w:t>
      </w:r>
      <w:r w:rsidR="00A12254" w:rsidRPr="00ED0601">
        <w:rPr>
          <w:rFonts w:ascii="Times New Roman" w:hAnsi="Times New Roman" w:cs="Times New Roman"/>
          <w:color w:val="001A74" w:themeColor="accent1" w:themeShade="BF"/>
          <w:sz w:val="24"/>
          <w:szCs w:val="24"/>
        </w:rPr>
        <w:t xml:space="preserve"> </w:t>
      </w:r>
    </w:p>
    <w:p w14:paraId="5453F4F3" w14:textId="77777777" w:rsidR="00A12254" w:rsidRPr="007B3CD0" w:rsidRDefault="00A12254" w:rsidP="00A12254"/>
    <w:p w14:paraId="33E90018" w14:textId="655F6C57" w:rsidR="00A12254" w:rsidRPr="007B3CD0" w:rsidRDefault="00A12254" w:rsidP="00A12254">
      <w:pPr>
        <w:pStyle w:val="Heading2"/>
      </w:pPr>
      <w:r>
        <w:lastRenderedPageBreak/>
        <w:t>Script for Descriptive Analysis</w:t>
      </w:r>
      <w:r w:rsidR="0088626E">
        <w:t xml:space="preserve"> (1 point)</w:t>
      </w:r>
    </w:p>
    <w:p w14:paraId="70C9A923" w14:textId="77777777" w:rsidR="00727972" w:rsidRDefault="00727972" w:rsidP="00977B05">
      <w:pPr>
        <w:pStyle w:val="HintText"/>
        <w:rPr>
          <w:highlight w:val="green"/>
          <w:rtl/>
        </w:rPr>
      </w:pPr>
    </w:p>
    <w:p w14:paraId="45F0084F" w14:textId="77777777" w:rsidR="00727972" w:rsidRDefault="00727972" w:rsidP="00977B05">
      <w:pPr>
        <w:pStyle w:val="HintText"/>
        <w:rPr>
          <w:highlight w:val="green"/>
          <w:rtl/>
        </w:rPr>
      </w:pPr>
    </w:p>
    <w:p w14:paraId="28B53702" w14:textId="77777777" w:rsidR="00727972" w:rsidRDefault="00727972" w:rsidP="00977B05">
      <w:pPr>
        <w:pStyle w:val="HintText"/>
        <w:rPr>
          <w:highlight w:val="green"/>
          <w:rtl/>
        </w:rPr>
      </w:pPr>
    </w:p>
    <w:p w14:paraId="6E8DC95B" w14:textId="036A8677" w:rsidR="00486767" w:rsidRDefault="00A12254" w:rsidP="00977B05">
      <w:pPr>
        <w:pStyle w:val="HintText"/>
      </w:pPr>
      <w:r w:rsidRPr="00AD6D4D">
        <w:rPr>
          <w:highlight w:val="green"/>
        </w:rPr>
        <w:t>&lt;&lt;</w:t>
      </w:r>
      <w:r w:rsidRPr="00D852D6">
        <w:rPr>
          <w:rFonts w:cstheme="minorBidi"/>
          <w:iCs/>
          <w:sz w:val="21"/>
          <w:szCs w:val="21"/>
        </w:rPr>
        <w:t xml:space="preserve"> </w:t>
      </w:r>
      <w:r w:rsidRPr="0017692A">
        <w:rPr>
          <w:iCs/>
          <w:highlight w:val="green"/>
        </w:rPr>
        <w:t xml:space="preserve">Create a script to develop a Python function for descriptive statistics. The input for the function should be the sample and the field to perform the descriptive </w:t>
      </w:r>
      <w:proofErr w:type="gramStart"/>
      <w:r w:rsidRPr="0017692A">
        <w:rPr>
          <w:iCs/>
          <w:highlight w:val="green"/>
        </w:rPr>
        <w:t>statistics.</w:t>
      </w:r>
      <w:r w:rsidRPr="00AD6D4D">
        <w:rPr>
          <w:highlight w:val="green"/>
        </w:rPr>
        <w:t>.</w:t>
      </w:r>
      <w:proofErr w:type="gramEnd"/>
      <w:r w:rsidRPr="00AD6D4D">
        <w:rPr>
          <w:highlight w:val="green"/>
        </w:rPr>
        <w:t>&gt;&gt;</w:t>
      </w:r>
    </w:p>
    <w:p w14:paraId="2CFE8EDF" w14:textId="07D1F040" w:rsidR="00486767" w:rsidRDefault="00486767" w:rsidP="00D54DF6">
      <w:pPr>
        <w:pStyle w:val="HintText"/>
        <w:rPr>
          <w:noProof/>
        </w:rPr>
      </w:pPr>
      <w:r w:rsidRPr="00ED0601">
        <w:rPr>
          <w:b/>
          <w:bCs/>
          <w:sz w:val="28"/>
          <w:szCs w:val="28"/>
          <w:highlight w:val="yellow"/>
        </w:rPr>
        <w:t>Answer:</w:t>
      </w:r>
      <w:r w:rsidR="00496084" w:rsidRPr="00ED0601">
        <w:rPr>
          <w:noProof/>
          <w:sz w:val="28"/>
          <w:szCs w:val="28"/>
        </w:rPr>
        <w:t xml:space="preserve"> </w:t>
      </w:r>
      <w:r w:rsidR="00542EB9" w:rsidRPr="00542EB9">
        <w:rPr>
          <w:noProof/>
        </w:rPr>
        <w:drawing>
          <wp:inline distT="0" distB="0" distL="0" distR="0" wp14:anchorId="403F60B9" wp14:editId="42C1D5D3">
            <wp:extent cx="5727700" cy="3228340"/>
            <wp:effectExtent l="0" t="0" r="6350" b="0"/>
            <wp:docPr id="1169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6442" name=""/>
                    <pic:cNvPicPr/>
                  </pic:nvPicPr>
                  <pic:blipFill>
                    <a:blip r:embed="rId10"/>
                    <a:stretch>
                      <a:fillRect/>
                    </a:stretch>
                  </pic:blipFill>
                  <pic:spPr>
                    <a:xfrm>
                      <a:off x="0" y="0"/>
                      <a:ext cx="5727700" cy="3228340"/>
                    </a:xfrm>
                    <a:prstGeom prst="rect">
                      <a:avLst/>
                    </a:prstGeom>
                  </pic:spPr>
                </pic:pic>
              </a:graphicData>
            </a:graphic>
          </wp:inline>
        </w:drawing>
      </w:r>
    </w:p>
    <w:p w14:paraId="04E5FAEF" w14:textId="5514A14A" w:rsidR="0089119D" w:rsidRDefault="00F540FB" w:rsidP="00D54DF6">
      <w:pPr>
        <w:pStyle w:val="HintText"/>
        <w:rPr>
          <w:b/>
          <w:bCs/>
          <w:sz w:val="28"/>
          <w:szCs w:val="28"/>
        </w:rPr>
      </w:pPr>
      <w:proofErr w:type="spellStart"/>
      <w:r w:rsidRPr="00ED0601">
        <w:rPr>
          <w:b/>
          <w:bCs/>
          <w:sz w:val="28"/>
          <w:szCs w:val="28"/>
          <w:highlight w:val="yellow"/>
        </w:rPr>
        <w:t>Explaination</w:t>
      </w:r>
      <w:proofErr w:type="spellEnd"/>
      <w:r w:rsidRPr="00ED0601">
        <w:rPr>
          <w:b/>
          <w:bCs/>
          <w:sz w:val="28"/>
          <w:szCs w:val="28"/>
          <w:highlight w:val="yellow"/>
        </w:rPr>
        <w:t>:</w:t>
      </w:r>
    </w:p>
    <w:p w14:paraId="76164362" w14:textId="77777777" w:rsidR="00F97C41" w:rsidRPr="00D54DF6" w:rsidRDefault="00F97C41" w:rsidP="00D54DF6">
      <w:pPr>
        <w:pStyle w:val="HintText"/>
        <w:rPr>
          <w:b/>
          <w:bCs/>
          <w:sz w:val="28"/>
          <w:szCs w:val="28"/>
        </w:rPr>
      </w:pPr>
    </w:p>
    <w:p w14:paraId="0EFA6CD0" w14:textId="77777777" w:rsidR="00735F80" w:rsidRPr="00ED0601" w:rsidRDefault="00735F80" w:rsidP="00C85EF6">
      <w:pPr>
        <w:pStyle w:val="HintText"/>
        <w:spacing w:line="276" w:lineRule="auto"/>
        <w:jc w:val="both"/>
        <w:rPr>
          <w:rFonts w:ascii="Times New Roman" w:hAnsi="Times New Roman" w:cs="Times New Roman"/>
          <w:color w:val="001A74" w:themeColor="accent1" w:themeShade="BF"/>
          <w:sz w:val="24"/>
          <w:szCs w:val="24"/>
          <w:rtl/>
        </w:rPr>
      </w:pPr>
      <w:r w:rsidRPr="00ED0601">
        <w:rPr>
          <w:rFonts w:ascii="Times New Roman" w:hAnsi="Times New Roman" w:cs="Times New Roman"/>
          <w:color w:val="001A74" w:themeColor="accent1" w:themeShade="BF"/>
          <w:sz w:val="24"/>
          <w:szCs w:val="24"/>
        </w:rPr>
        <w:t>The Python function is built and designed to compute a variety of statistical values concerning a chosen variable from the dataset.</w:t>
      </w:r>
    </w:p>
    <w:p w14:paraId="36089995" w14:textId="77777777" w:rsidR="00735F80" w:rsidRPr="00ED0601" w:rsidRDefault="00735F80" w:rsidP="00C85EF6">
      <w:pPr>
        <w:pStyle w:val="HintText"/>
        <w:spacing w:line="276" w:lineRule="auto"/>
        <w:jc w:val="both"/>
        <w:rPr>
          <w:rFonts w:ascii="Times New Roman" w:hAnsi="Times New Roman" w:cs="Times New Roman"/>
          <w:color w:val="001A74" w:themeColor="accent1" w:themeShade="BF"/>
          <w:sz w:val="24"/>
          <w:szCs w:val="24"/>
          <w:rtl/>
        </w:rPr>
      </w:pPr>
    </w:p>
    <w:p w14:paraId="7307E2C8" w14:textId="77777777" w:rsidR="007C0592" w:rsidRPr="00ED0601" w:rsidRDefault="00735F80" w:rsidP="00C85EF6">
      <w:pPr>
        <w:pStyle w:val="HintText"/>
        <w:spacing w:line="276" w:lineRule="auto"/>
        <w:jc w:val="both"/>
        <w:rPr>
          <w:rFonts w:ascii="Times New Roman" w:hAnsi="Times New Roman" w:cs="Times New Roman"/>
          <w:color w:val="001A74" w:themeColor="accent1" w:themeShade="BF"/>
          <w:sz w:val="24"/>
          <w:szCs w:val="24"/>
          <w:rtl/>
        </w:rPr>
      </w:pPr>
      <w:r w:rsidRPr="00ED0601">
        <w:rPr>
          <w:rFonts w:ascii="Times New Roman" w:hAnsi="Times New Roman" w:cs="Times New Roman"/>
          <w:color w:val="001A74" w:themeColor="accent1" w:themeShade="BF"/>
          <w:sz w:val="24"/>
          <w:szCs w:val="24"/>
        </w:rPr>
        <w:t xml:space="preserve">The dependent variable in this analysis is </w:t>
      </w:r>
      <w:proofErr w:type="spellStart"/>
      <w:r w:rsidRPr="00ED0601">
        <w:rPr>
          <w:rFonts w:ascii="Times New Roman" w:hAnsi="Times New Roman" w:cs="Times New Roman"/>
          <w:color w:val="001A74" w:themeColor="accent1" w:themeShade="BF"/>
          <w:sz w:val="24"/>
          <w:szCs w:val="24"/>
        </w:rPr>
        <w:t>Previous_Scores</w:t>
      </w:r>
      <w:proofErr w:type="spellEnd"/>
      <w:r w:rsidRPr="00ED0601">
        <w:rPr>
          <w:rFonts w:ascii="Times New Roman" w:hAnsi="Times New Roman" w:cs="Times New Roman"/>
          <w:color w:val="001A74" w:themeColor="accent1" w:themeShade="BF"/>
          <w:sz w:val="24"/>
          <w:szCs w:val="24"/>
        </w:rPr>
        <w:t xml:space="preserve">, and the independent variables could be any variable from the dataset, for instance, </w:t>
      </w:r>
      <w:proofErr w:type="spellStart"/>
      <w:r w:rsidRPr="00ED0601">
        <w:rPr>
          <w:rFonts w:ascii="Times New Roman" w:hAnsi="Times New Roman" w:cs="Times New Roman"/>
          <w:color w:val="001A74" w:themeColor="accent1" w:themeShade="BF"/>
          <w:sz w:val="24"/>
          <w:szCs w:val="24"/>
        </w:rPr>
        <w:t>Hours_Studied</w:t>
      </w:r>
      <w:proofErr w:type="spellEnd"/>
      <w:r w:rsidRPr="00ED0601">
        <w:rPr>
          <w:rFonts w:ascii="Times New Roman" w:hAnsi="Times New Roman" w:cs="Times New Roman"/>
          <w:color w:val="001A74" w:themeColor="accent1" w:themeShade="BF"/>
          <w:sz w:val="24"/>
          <w:szCs w:val="24"/>
        </w:rPr>
        <w:t xml:space="preserve">, Attendance, </w:t>
      </w:r>
      <w:proofErr w:type="spellStart"/>
      <w:r w:rsidRPr="00ED0601">
        <w:rPr>
          <w:rFonts w:ascii="Times New Roman" w:hAnsi="Times New Roman" w:cs="Times New Roman"/>
          <w:color w:val="001A74" w:themeColor="accent1" w:themeShade="BF"/>
          <w:sz w:val="24"/>
          <w:szCs w:val="24"/>
        </w:rPr>
        <w:t>Motivation_Level</w:t>
      </w:r>
      <w:proofErr w:type="spellEnd"/>
      <w:r w:rsidRPr="00ED0601">
        <w:rPr>
          <w:rFonts w:ascii="Times New Roman" w:hAnsi="Times New Roman" w:cs="Times New Roman"/>
          <w:color w:val="001A74" w:themeColor="accent1" w:themeShade="BF"/>
          <w:sz w:val="24"/>
          <w:szCs w:val="24"/>
        </w:rPr>
        <w:t>, and so forth.</w:t>
      </w:r>
    </w:p>
    <w:p w14:paraId="1A42C381" w14:textId="77777777" w:rsidR="007C0592" w:rsidRPr="00ED0601" w:rsidRDefault="007C0592" w:rsidP="00C85EF6">
      <w:pPr>
        <w:pStyle w:val="HintText"/>
        <w:spacing w:line="276" w:lineRule="auto"/>
        <w:jc w:val="both"/>
        <w:rPr>
          <w:rFonts w:ascii="Times New Roman" w:hAnsi="Times New Roman" w:cs="Times New Roman"/>
          <w:color w:val="001A74" w:themeColor="accent1" w:themeShade="BF"/>
          <w:sz w:val="24"/>
          <w:szCs w:val="24"/>
          <w:rtl/>
        </w:rPr>
      </w:pPr>
    </w:p>
    <w:p w14:paraId="09A01EB9" w14:textId="7706BDEB" w:rsidR="00486767" w:rsidRPr="00ED0601" w:rsidRDefault="00735F80" w:rsidP="00C85EF6">
      <w:pPr>
        <w:pStyle w:val="HintText"/>
        <w:spacing w:line="276" w:lineRule="auto"/>
        <w:jc w:val="both"/>
        <w:rPr>
          <w:rFonts w:ascii="Times New Roman" w:hAnsi="Times New Roman" w:cs="Times New Roman"/>
          <w:sz w:val="24"/>
          <w:szCs w:val="24"/>
          <w:rtl/>
          <w:lang w:bidi="ar-AE"/>
        </w:rPr>
      </w:pPr>
      <w:r w:rsidRPr="00ED0601">
        <w:rPr>
          <w:rFonts w:ascii="Times New Roman" w:hAnsi="Times New Roman" w:cs="Times New Roman"/>
          <w:color w:val="001A74" w:themeColor="accent1" w:themeShade="BF"/>
          <w:sz w:val="24"/>
          <w:szCs w:val="24"/>
        </w:rPr>
        <w:t xml:space="preserve">The Python function works </w:t>
      </w:r>
      <w:proofErr w:type="gramStart"/>
      <w:r w:rsidRPr="00ED0601">
        <w:rPr>
          <w:rFonts w:ascii="Times New Roman" w:hAnsi="Times New Roman" w:cs="Times New Roman"/>
          <w:color w:val="001A74" w:themeColor="accent1" w:themeShade="BF"/>
          <w:sz w:val="24"/>
          <w:szCs w:val="24"/>
        </w:rPr>
        <w:t>actually by</w:t>
      </w:r>
      <w:proofErr w:type="gramEnd"/>
      <w:r w:rsidRPr="00ED0601">
        <w:rPr>
          <w:rFonts w:ascii="Times New Roman" w:hAnsi="Times New Roman" w:cs="Times New Roman"/>
          <w:color w:val="001A74" w:themeColor="accent1" w:themeShade="BF"/>
          <w:sz w:val="24"/>
          <w:szCs w:val="24"/>
        </w:rPr>
        <w:t xml:space="preserve"> receiving a sample and a chosen variable from the dataset and determining the respective </w:t>
      </w:r>
      <w:proofErr w:type="gramStart"/>
      <w:r w:rsidRPr="00ED0601">
        <w:rPr>
          <w:rFonts w:ascii="Times New Roman" w:hAnsi="Times New Roman" w:cs="Times New Roman"/>
          <w:color w:val="001A74" w:themeColor="accent1" w:themeShade="BF"/>
          <w:sz w:val="24"/>
          <w:szCs w:val="24"/>
        </w:rPr>
        <w:t>mean</w:t>
      </w:r>
      <w:proofErr w:type="gramEnd"/>
      <w:r w:rsidRPr="00ED0601">
        <w:rPr>
          <w:rFonts w:ascii="Times New Roman" w:hAnsi="Times New Roman" w:cs="Times New Roman"/>
          <w:color w:val="001A74" w:themeColor="accent1" w:themeShade="BF"/>
          <w:sz w:val="24"/>
          <w:szCs w:val="24"/>
        </w:rPr>
        <w:t>, median, mode, standard deviation, and other values.</w:t>
      </w:r>
    </w:p>
    <w:p w14:paraId="27774F71" w14:textId="77777777" w:rsidR="00A12254" w:rsidRDefault="00A12254" w:rsidP="00A12254">
      <w:pPr>
        <w:rPr>
          <w:rFonts w:ascii="Times New Roman" w:hAnsi="Times New Roman"/>
          <w:sz w:val="32"/>
          <w:szCs w:val="32"/>
          <w:rtl/>
        </w:rPr>
      </w:pPr>
    </w:p>
    <w:p w14:paraId="1C9ABBC1" w14:textId="77777777" w:rsidR="00727972" w:rsidRDefault="00727972" w:rsidP="00A12254">
      <w:pPr>
        <w:rPr>
          <w:rFonts w:ascii="Times New Roman" w:hAnsi="Times New Roman"/>
          <w:sz w:val="32"/>
          <w:szCs w:val="32"/>
          <w:rtl/>
        </w:rPr>
      </w:pPr>
    </w:p>
    <w:p w14:paraId="6255EFC0" w14:textId="77777777" w:rsidR="00727972" w:rsidRDefault="00727972" w:rsidP="00A12254">
      <w:pPr>
        <w:rPr>
          <w:rFonts w:ascii="Times New Roman" w:hAnsi="Times New Roman"/>
          <w:sz w:val="32"/>
          <w:szCs w:val="32"/>
          <w:rtl/>
        </w:rPr>
      </w:pPr>
    </w:p>
    <w:p w14:paraId="4DE122A2" w14:textId="77777777" w:rsidR="00727972" w:rsidRDefault="00727972" w:rsidP="00A12254">
      <w:pPr>
        <w:rPr>
          <w:rFonts w:ascii="Times New Roman" w:hAnsi="Times New Roman"/>
          <w:sz w:val="32"/>
          <w:szCs w:val="32"/>
          <w:rtl/>
        </w:rPr>
      </w:pPr>
    </w:p>
    <w:p w14:paraId="71B3C11D" w14:textId="77777777" w:rsidR="00727972" w:rsidRPr="00C85EF6" w:rsidRDefault="00727972" w:rsidP="00A12254">
      <w:pPr>
        <w:rPr>
          <w:rFonts w:ascii="Times New Roman" w:hAnsi="Times New Roman"/>
          <w:sz w:val="32"/>
          <w:szCs w:val="32"/>
        </w:rPr>
      </w:pPr>
    </w:p>
    <w:p w14:paraId="272F7513" w14:textId="18CC3D92" w:rsidR="00A12254" w:rsidRPr="007B3CD0" w:rsidRDefault="00A12254" w:rsidP="00A12254">
      <w:pPr>
        <w:pStyle w:val="Heading2"/>
      </w:pPr>
      <w:r>
        <w:lastRenderedPageBreak/>
        <w:t>Random Sampling</w:t>
      </w:r>
      <w:r w:rsidRPr="007B3CD0">
        <w:tab/>
      </w:r>
      <w:r w:rsidR="0088626E">
        <w:t>(1 point)</w:t>
      </w:r>
    </w:p>
    <w:p w14:paraId="774B1250" w14:textId="00F9D29B" w:rsidR="00AC7574" w:rsidRDefault="00A12254" w:rsidP="00101436">
      <w:pPr>
        <w:pStyle w:val="HintText"/>
        <w:rPr>
          <w:highlight w:val="green"/>
        </w:rPr>
      </w:pPr>
      <w:r w:rsidRPr="00832703">
        <w:rPr>
          <w:highlight w:val="green"/>
        </w:rPr>
        <w:t>&lt;&lt;</w:t>
      </w:r>
      <w:r w:rsidRPr="00D852D6">
        <w:rPr>
          <w:rFonts w:cstheme="minorBidi"/>
          <w:iCs/>
          <w:sz w:val="21"/>
          <w:szCs w:val="21"/>
        </w:rPr>
        <w:t xml:space="preserve"> </w:t>
      </w:r>
      <w:r w:rsidRPr="0017692A">
        <w:rPr>
          <w:iCs/>
          <w:highlight w:val="green"/>
        </w:rPr>
        <w:t>Create a program to random sampling of size 150 and find the descriptive statistics for the dependent variable from the sample [Apply the descriptive function which you created].</w:t>
      </w:r>
      <w:r w:rsidRPr="00832703">
        <w:rPr>
          <w:highlight w:val="green"/>
        </w:rPr>
        <w:t>&gt;&gt;</w:t>
      </w:r>
    </w:p>
    <w:p w14:paraId="433908A8" w14:textId="3CC48238" w:rsidR="00C86822" w:rsidRDefault="000F061F" w:rsidP="00CC14B5">
      <w:pPr>
        <w:pStyle w:val="HintText"/>
        <w:rPr>
          <w:b/>
          <w:bCs/>
          <w:sz w:val="28"/>
          <w:szCs w:val="28"/>
          <w:highlight w:val="yellow"/>
          <w:rtl/>
        </w:rPr>
      </w:pPr>
      <w:r w:rsidRPr="00C86822">
        <w:rPr>
          <w:b/>
          <w:bCs/>
          <w:sz w:val="28"/>
          <w:szCs w:val="28"/>
          <w:highlight w:val="yellow"/>
        </w:rPr>
        <w:t>Answer:</w:t>
      </w:r>
    </w:p>
    <w:p w14:paraId="7D76F348" w14:textId="77777777" w:rsidR="00727972" w:rsidRPr="00C86822" w:rsidRDefault="00727972" w:rsidP="00CC14B5">
      <w:pPr>
        <w:pStyle w:val="HintText"/>
        <w:rPr>
          <w:b/>
          <w:bCs/>
          <w:sz w:val="28"/>
          <w:szCs w:val="28"/>
          <w:highlight w:val="yellow"/>
        </w:rPr>
      </w:pPr>
    </w:p>
    <w:p w14:paraId="6F1501D0" w14:textId="77777777" w:rsidR="006503AF" w:rsidRPr="00585C71" w:rsidRDefault="006503AF" w:rsidP="00727972">
      <w:pPr>
        <w:pStyle w:val="HintText"/>
        <w:spacing w:line="276" w:lineRule="auto"/>
        <w:jc w:val="both"/>
        <w:rPr>
          <w:rFonts w:ascii="Times New Roman" w:hAnsi="Times New Roman" w:cs="Times New Roman"/>
          <w:color w:val="001A74" w:themeColor="accent1" w:themeShade="BF"/>
          <w:sz w:val="24"/>
          <w:szCs w:val="24"/>
        </w:rPr>
      </w:pPr>
      <w:r w:rsidRPr="00585C71">
        <w:rPr>
          <w:rFonts w:ascii="Times New Roman" w:hAnsi="Times New Roman" w:cs="Times New Roman"/>
          <w:color w:val="001A74" w:themeColor="accent1" w:themeShade="BF"/>
          <w:sz w:val="24"/>
          <w:szCs w:val="24"/>
        </w:rPr>
        <w:t>A random sample of 150 data records has been taken from the data set, which represents the population in an unbiased manner.</w:t>
      </w:r>
    </w:p>
    <w:p w14:paraId="7F122D1F" w14:textId="77777777" w:rsidR="006503AF" w:rsidRPr="00585C71" w:rsidRDefault="006503AF" w:rsidP="00727972">
      <w:pPr>
        <w:pStyle w:val="HintText"/>
        <w:spacing w:line="276" w:lineRule="auto"/>
        <w:jc w:val="both"/>
        <w:rPr>
          <w:rFonts w:ascii="Times New Roman" w:hAnsi="Times New Roman" w:cs="Times New Roman"/>
          <w:color w:val="001A74" w:themeColor="accent1" w:themeShade="BF"/>
          <w:sz w:val="24"/>
          <w:szCs w:val="24"/>
        </w:rPr>
      </w:pPr>
    </w:p>
    <w:p w14:paraId="5806F8F8" w14:textId="7759FBB0" w:rsidR="000F061F" w:rsidRPr="00585C71" w:rsidRDefault="006503AF" w:rsidP="00727972">
      <w:pPr>
        <w:pStyle w:val="HintText"/>
        <w:spacing w:line="276" w:lineRule="auto"/>
        <w:jc w:val="both"/>
        <w:rPr>
          <w:rFonts w:ascii="Times New Roman" w:hAnsi="Times New Roman" w:cs="Times New Roman"/>
          <w:color w:val="001A74" w:themeColor="accent1" w:themeShade="BF"/>
          <w:highlight w:val="yellow"/>
        </w:rPr>
      </w:pPr>
      <w:r w:rsidRPr="00585C71">
        <w:rPr>
          <w:rFonts w:ascii="Times New Roman" w:hAnsi="Times New Roman" w:cs="Times New Roman"/>
          <w:color w:val="001A74" w:themeColor="accent1" w:themeShade="BF"/>
          <w:sz w:val="24"/>
          <w:szCs w:val="24"/>
        </w:rPr>
        <w:t xml:space="preserve">The function of descriptive statistics has been applied to the dependent variable, which gives an idea about the important aspects of the data, i.e., mean, median, standard deviation, lowest value, and highest value, which </w:t>
      </w:r>
      <w:proofErr w:type="gramStart"/>
      <w:r w:rsidRPr="00585C71">
        <w:rPr>
          <w:rFonts w:ascii="Times New Roman" w:hAnsi="Times New Roman" w:cs="Times New Roman"/>
          <w:color w:val="001A74" w:themeColor="accent1" w:themeShade="BF"/>
          <w:sz w:val="24"/>
          <w:szCs w:val="24"/>
        </w:rPr>
        <w:t>describe</w:t>
      </w:r>
      <w:proofErr w:type="gramEnd"/>
      <w:r w:rsidRPr="00585C71">
        <w:rPr>
          <w:rFonts w:ascii="Times New Roman" w:hAnsi="Times New Roman" w:cs="Times New Roman"/>
          <w:color w:val="001A74" w:themeColor="accent1" w:themeShade="BF"/>
          <w:sz w:val="24"/>
          <w:szCs w:val="24"/>
        </w:rPr>
        <w:t xml:space="preserve"> the academic performance in the sample data</w:t>
      </w:r>
      <w:r w:rsidRPr="00585C71">
        <w:rPr>
          <w:rFonts w:ascii="Times New Roman" w:hAnsi="Times New Roman" w:cs="Times New Roman"/>
          <w:color w:val="001A74" w:themeColor="accent1" w:themeShade="BF"/>
        </w:rPr>
        <w:t>.</w:t>
      </w:r>
    </w:p>
    <w:p w14:paraId="2D86A6EE" w14:textId="3B40F0BF" w:rsidR="00AC7574" w:rsidRDefault="005D59CF" w:rsidP="00A12254">
      <w:pPr>
        <w:pStyle w:val="HintText"/>
        <w:rPr>
          <w:highlight w:val="green"/>
          <w:lang w:bidi="ar-AE"/>
        </w:rPr>
      </w:pPr>
      <w:r w:rsidRPr="005D59CF">
        <w:rPr>
          <w:noProof/>
          <w:lang w:bidi="ar-AE"/>
        </w:rPr>
        <w:drawing>
          <wp:inline distT="0" distB="0" distL="0" distR="0" wp14:anchorId="4560AF72" wp14:editId="3F952F37">
            <wp:extent cx="5727700" cy="1513205"/>
            <wp:effectExtent l="0" t="0" r="6350" b="0"/>
            <wp:docPr id="19363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71748" name=""/>
                    <pic:cNvPicPr/>
                  </pic:nvPicPr>
                  <pic:blipFill>
                    <a:blip r:embed="rId11"/>
                    <a:stretch>
                      <a:fillRect/>
                    </a:stretch>
                  </pic:blipFill>
                  <pic:spPr>
                    <a:xfrm>
                      <a:off x="0" y="0"/>
                      <a:ext cx="5727700" cy="1513205"/>
                    </a:xfrm>
                    <a:prstGeom prst="rect">
                      <a:avLst/>
                    </a:prstGeom>
                  </pic:spPr>
                </pic:pic>
              </a:graphicData>
            </a:graphic>
          </wp:inline>
        </w:drawing>
      </w:r>
    </w:p>
    <w:p w14:paraId="2FDBCE0D" w14:textId="77777777" w:rsidR="00AC7574" w:rsidRPr="00832703" w:rsidRDefault="00AC7574" w:rsidP="00A12254">
      <w:pPr>
        <w:pStyle w:val="HintText"/>
        <w:rPr>
          <w:highlight w:val="green"/>
        </w:rPr>
      </w:pPr>
    </w:p>
    <w:p w14:paraId="58A882D7" w14:textId="77777777" w:rsidR="00A12254" w:rsidRPr="009D4E4B" w:rsidRDefault="00A12254" w:rsidP="00A12254">
      <w:pPr>
        <w:rPr>
          <w:rFonts w:cstheme="minorHAnsi"/>
        </w:rPr>
      </w:pPr>
    </w:p>
    <w:p w14:paraId="53B0449A" w14:textId="6E62B618" w:rsidR="00A12254" w:rsidRPr="007B3CD0" w:rsidRDefault="00A12254" w:rsidP="00A12254">
      <w:pPr>
        <w:pStyle w:val="Heading2"/>
      </w:pPr>
      <w:r>
        <w:t>Systematic Sampling</w:t>
      </w:r>
      <w:r w:rsidRPr="007B3CD0">
        <w:t xml:space="preserve"> </w:t>
      </w:r>
      <w:r w:rsidR="0088626E">
        <w:t>(1 point)</w:t>
      </w:r>
      <w:r w:rsidRPr="007B3CD0">
        <w:tab/>
      </w:r>
    </w:p>
    <w:p w14:paraId="4252046C" w14:textId="2E598DF0" w:rsidR="00241672" w:rsidRDefault="00A12254" w:rsidP="007958F3">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script for systematic sampling by giving certain conditions and finding the desc stat for the dependent variable from the sample [Apply the descriptive function which you created</w:t>
      </w:r>
      <w:proofErr w:type="gramStart"/>
      <w:r w:rsidRPr="0017692A">
        <w:rPr>
          <w:rFonts w:cstheme="minorBidi"/>
          <w:iCs/>
          <w:sz w:val="21"/>
          <w:szCs w:val="21"/>
          <w:highlight w:val="green"/>
        </w:rPr>
        <w:t>].</w:t>
      </w:r>
      <w:r w:rsidRPr="00D852D6">
        <w:rPr>
          <w:rFonts w:cstheme="minorBidi"/>
          <w:iCs/>
          <w:sz w:val="21"/>
          <w:szCs w:val="21"/>
        </w:rPr>
        <w:t>.</w:t>
      </w:r>
      <w:proofErr w:type="gramEnd"/>
      <w:r w:rsidRPr="00832703">
        <w:rPr>
          <w:highlight w:val="green"/>
        </w:rPr>
        <w:t>&gt;&gt;</w:t>
      </w:r>
    </w:p>
    <w:p w14:paraId="3AE23B5E" w14:textId="0006A3CE" w:rsidR="009573D5" w:rsidRDefault="009573D5" w:rsidP="00CC14B5">
      <w:pPr>
        <w:pStyle w:val="HintText"/>
        <w:rPr>
          <w:b/>
          <w:bCs/>
          <w:sz w:val="28"/>
          <w:szCs w:val="28"/>
          <w:highlight w:val="yellow"/>
        </w:rPr>
      </w:pPr>
      <w:r w:rsidRPr="00C86822">
        <w:rPr>
          <w:b/>
          <w:bCs/>
          <w:sz w:val="28"/>
          <w:szCs w:val="28"/>
          <w:highlight w:val="yellow"/>
        </w:rPr>
        <w:t>Answer:</w:t>
      </w:r>
    </w:p>
    <w:p w14:paraId="734288D9" w14:textId="77777777" w:rsidR="00F97C41" w:rsidRPr="00CC14B5" w:rsidRDefault="00F97C41" w:rsidP="00CC14B5">
      <w:pPr>
        <w:pStyle w:val="HintText"/>
        <w:rPr>
          <w:b/>
          <w:bCs/>
          <w:sz w:val="28"/>
          <w:szCs w:val="28"/>
          <w:highlight w:val="yellow"/>
        </w:rPr>
      </w:pPr>
    </w:p>
    <w:p w14:paraId="108F3DE7" w14:textId="28908D99" w:rsidR="002B7605" w:rsidRPr="00585C71" w:rsidRDefault="00E23C75" w:rsidP="002F25A6">
      <w:pPr>
        <w:pStyle w:val="HintText"/>
        <w:rPr>
          <w:rFonts w:ascii="Times New Roman" w:hAnsi="Times New Roman" w:cs="Times New Roman"/>
          <w:color w:val="001A74" w:themeColor="accent1" w:themeShade="BF"/>
          <w:sz w:val="24"/>
          <w:szCs w:val="24"/>
          <w:rtl/>
        </w:rPr>
      </w:pPr>
      <w:r w:rsidRPr="00585C71">
        <w:rPr>
          <w:rFonts w:ascii="Times New Roman" w:hAnsi="Times New Roman" w:cs="Times New Roman"/>
          <w:color w:val="001A74" w:themeColor="accent1" w:themeShade="BF"/>
          <w:sz w:val="24"/>
          <w:szCs w:val="24"/>
        </w:rPr>
        <w:t>In systematic sampling, every 5th value is selected from the dataset, thus creating a structured sample. This ensures that the data is selected at regular intervals. Finally, the descriptive statistics function was used on the dependent variable to describe its essential characteristics.</w:t>
      </w:r>
    </w:p>
    <w:p w14:paraId="02741DB4" w14:textId="77777777" w:rsidR="00E23C75" w:rsidRDefault="00E23C75" w:rsidP="002F25A6">
      <w:pPr>
        <w:pStyle w:val="HintText"/>
        <w:rPr>
          <w:color w:val="001A74" w:themeColor="accent1" w:themeShade="BF"/>
          <w:lang w:bidi="ar-AE"/>
        </w:rPr>
      </w:pPr>
    </w:p>
    <w:p w14:paraId="3A3E3C72" w14:textId="46261A0A" w:rsidR="002B7605" w:rsidRPr="002F25A6" w:rsidRDefault="002B7605" w:rsidP="002F25A6">
      <w:pPr>
        <w:pStyle w:val="HintText"/>
        <w:rPr>
          <w:color w:val="001A74" w:themeColor="accent1" w:themeShade="BF"/>
          <w:highlight w:val="yellow"/>
        </w:rPr>
      </w:pPr>
      <w:r w:rsidRPr="002B7605">
        <w:rPr>
          <w:noProof/>
          <w:color w:val="001A74" w:themeColor="accent1" w:themeShade="BF"/>
        </w:rPr>
        <w:drawing>
          <wp:inline distT="0" distB="0" distL="0" distR="0" wp14:anchorId="3EC1D1D7" wp14:editId="57674704">
            <wp:extent cx="5727700" cy="2681605"/>
            <wp:effectExtent l="0" t="0" r="6350" b="4445"/>
            <wp:docPr id="61706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7295" name=""/>
                    <pic:cNvPicPr/>
                  </pic:nvPicPr>
                  <pic:blipFill>
                    <a:blip r:embed="rId12"/>
                    <a:stretch>
                      <a:fillRect/>
                    </a:stretch>
                  </pic:blipFill>
                  <pic:spPr>
                    <a:xfrm>
                      <a:off x="0" y="0"/>
                      <a:ext cx="5727700" cy="2681605"/>
                    </a:xfrm>
                    <a:prstGeom prst="rect">
                      <a:avLst/>
                    </a:prstGeom>
                  </pic:spPr>
                </pic:pic>
              </a:graphicData>
            </a:graphic>
          </wp:inline>
        </w:drawing>
      </w:r>
    </w:p>
    <w:p w14:paraId="0099382F" w14:textId="77777777" w:rsidR="002F25A6" w:rsidRPr="009573D5" w:rsidRDefault="002F25A6" w:rsidP="00A12254">
      <w:pPr>
        <w:pStyle w:val="HintText"/>
        <w:rPr>
          <w:highlight w:val="yellow"/>
        </w:rPr>
      </w:pPr>
    </w:p>
    <w:p w14:paraId="5FEB4E98" w14:textId="77777777" w:rsidR="00A12254" w:rsidRPr="009D4E4B" w:rsidRDefault="00A12254" w:rsidP="00A12254">
      <w:pPr>
        <w:rPr>
          <w:rFonts w:cstheme="minorHAnsi"/>
        </w:rPr>
      </w:pPr>
    </w:p>
    <w:p w14:paraId="23053DBB" w14:textId="77777777" w:rsidR="0039548D" w:rsidRDefault="0039548D" w:rsidP="00A12254">
      <w:pPr>
        <w:pStyle w:val="Heading2"/>
      </w:pPr>
    </w:p>
    <w:p w14:paraId="7CE17CC6" w14:textId="77777777" w:rsidR="0039548D" w:rsidRDefault="0039548D" w:rsidP="00A12254">
      <w:pPr>
        <w:pStyle w:val="Heading2"/>
      </w:pPr>
    </w:p>
    <w:p w14:paraId="7431A9B3" w14:textId="77777777" w:rsidR="0039548D" w:rsidRPr="0039548D" w:rsidRDefault="0039548D" w:rsidP="0039548D"/>
    <w:p w14:paraId="61331374" w14:textId="568D1167" w:rsidR="00A12254" w:rsidRPr="007B3CD0" w:rsidRDefault="00A12254" w:rsidP="00A12254">
      <w:pPr>
        <w:pStyle w:val="Heading2"/>
      </w:pPr>
      <w:r>
        <w:t>Descriptive Statistical Report</w:t>
      </w:r>
      <w:r w:rsidRPr="007B3CD0">
        <w:t xml:space="preserve"> </w:t>
      </w:r>
      <w:r w:rsidR="0088626E">
        <w:t>(1 point)</w:t>
      </w:r>
      <w:r w:rsidRPr="007B3CD0">
        <w:tab/>
      </w:r>
    </w:p>
    <w:p w14:paraId="28AE5F37" w14:textId="564094D5" w:rsidR="00A12254" w:rsidRDefault="00A12254" w:rsidP="009667CD">
      <w:pPr>
        <w:pStyle w:val="HintText"/>
        <w:rPr>
          <w:highlight w:val="green"/>
          <w:rtl/>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detailed descriptive statistics report about the dependent variable of the chosen dataset.</w:t>
      </w:r>
      <w:r w:rsidRPr="00832703">
        <w:rPr>
          <w:highlight w:val="green"/>
        </w:rPr>
        <w:t>&gt;&gt;</w:t>
      </w:r>
    </w:p>
    <w:p w14:paraId="599CEF7A" w14:textId="29F25074" w:rsidR="0039548D" w:rsidRDefault="0039548D" w:rsidP="00CC14B5">
      <w:pPr>
        <w:pStyle w:val="HintText"/>
        <w:rPr>
          <w:b/>
          <w:bCs/>
          <w:sz w:val="28"/>
          <w:szCs w:val="28"/>
          <w:highlight w:val="yellow"/>
        </w:rPr>
      </w:pPr>
      <w:r w:rsidRPr="00C86822">
        <w:rPr>
          <w:b/>
          <w:bCs/>
          <w:sz w:val="28"/>
          <w:szCs w:val="28"/>
          <w:highlight w:val="yellow"/>
        </w:rPr>
        <w:t>Answer:</w:t>
      </w:r>
    </w:p>
    <w:p w14:paraId="4F7C20BA" w14:textId="77777777" w:rsidR="00F97C41" w:rsidRPr="00CC14B5" w:rsidRDefault="00F97C41" w:rsidP="00CC14B5">
      <w:pPr>
        <w:pStyle w:val="HintText"/>
        <w:rPr>
          <w:b/>
          <w:bCs/>
          <w:sz w:val="28"/>
          <w:szCs w:val="28"/>
          <w:highlight w:val="yellow"/>
        </w:rPr>
      </w:pPr>
    </w:p>
    <w:p w14:paraId="5C2AA8AE" w14:textId="77777777" w:rsidR="00883EB5" w:rsidRPr="00585C71" w:rsidRDefault="00883EB5" w:rsidP="00966A41">
      <w:pPr>
        <w:pStyle w:val="HintText"/>
        <w:spacing w:line="276" w:lineRule="auto"/>
        <w:jc w:val="both"/>
        <w:rPr>
          <w:rFonts w:ascii="Times New Roman" w:hAnsi="Times New Roman" w:cs="Times New Roman"/>
          <w:color w:val="001A74" w:themeColor="accent1" w:themeShade="BF"/>
          <w:sz w:val="24"/>
          <w:szCs w:val="24"/>
        </w:rPr>
      </w:pPr>
      <w:r w:rsidRPr="00585C71">
        <w:rPr>
          <w:rFonts w:ascii="Times New Roman" w:hAnsi="Times New Roman" w:cs="Times New Roman"/>
          <w:color w:val="001A74" w:themeColor="accent1" w:themeShade="BF"/>
          <w:sz w:val="24"/>
          <w:szCs w:val="24"/>
        </w:rPr>
        <w:t>The descriptive statistics of the dependent variable indicate that the students’ performance is moderately positioned.</w:t>
      </w:r>
    </w:p>
    <w:p w14:paraId="73CF9AEB" w14:textId="77777777" w:rsidR="00883EB5" w:rsidRPr="00585C71" w:rsidRDefault="00883EB5" w:rsidP="00966A41">
      <w:pPr>
        <w:pStyle w:val="HintText"/>
        <w:spacing w:line="276" w:lineRule="auto"/>
        <w:jc w:val="both"/>
        <w:rPr>
          <w:rFonts w:ascii="Times New Roman" w:hAnsi="Times New Roman" w:cs="Times New Roman"/>
          <w:color w:val="001A74" w:themeColor="accent1" w:themeShade="BF"/>
          <w:sz w:val="24"/>
          <w:szCs w:val="24"/>
        </w:rPr>
      </w:pPr>
    </w:p>
    <w:p w14:paraId="32A7080A" w14:textId="77777777" w:rsidR="00883EB5" w:rsidRPr="00585C71" w:rsidRDefault="00883EB5" w:rsidP="00966A41">
      <w:pPr>
        <w:pStyle w:val="HintText"/>
        <w:spacing w:line="276" w:lineRule="auto"/>
        <w:jc w:val="both"/>
        <w:rPr>
          <w:rFonts w:ascii="Times New Roman" w:hAnsi="Times New Roman" w:cs="Times New Roman"/>
          <w:color w:val="001A74" w:themeColor="accent1" w:themeShade="BF"/>
          <w:sz w:val="24"/>
          <w:szCs w:val="24"/>
        </w:rPr>
      </w:pPr>
      <w:r w:rsidRPr="00585C71">
        <w:rPr>
          <w:rFonts w:ascii="Times New Roman" w:hAnsi="Times New Roman" w:cs="Times New Roman"/>
          <w:color w:val="001A74" w:themeColor="accent1" w:themeShade="BF"/>
          <w:sz w:val="24"/>
          <w:szCs w:val="24"/>
        </w:rPr>
        <w:t xml:space="preserve">The mean and </w:t>
      </w:r>
      <w:proofErr w:type="gramStart"/>
      <w:r w:rsidRPr="00585C71">
        <w:rPr>
          <w:rFonts w:ascii="Times New Roman" w:hAnsi="Times New Roman" w:cs="Times New Roman"/>
          <w:color w:val="001A74" w:themeColor="accent1" w:themeShade="BF"/>
          <w:sz w:val="24"/>
          <w:szCs w:val="24"/>
        </w:rPr>
        <w:t>median</w:t>
      </w:r>
      <w:proofErr w:type="gramEnd"/>
      <w:r w:rsidRPr="00585C71">
        <w:rPr>
          <w:rFonts w:ascii="Times New Roman" w:hAnsi="Times New Roman" w:cs="Times New Roman"/>
          <w:color w:val="001A74" w:themeColor="accent1" w:themeShade="BF"/>
          <w:sz w:val="24"/>
          <w:szCs w:val="24"/>
        </w:rPr>
        <w:t xml:space="preserve"> are close to each other, and this shows that the data is relatively balanced without any skewness.</w:t>
      </w:r>
    </w:p>
    <w:p w14:paraId="1A17E47E" w14:textId="77777777" w:rsidR="00883EB5" w:rsidRPr="00585C71" w:rsidRDefault="00883EB5" w:rsidP="00966A41">
      <w:pPr>
        <w:pStyle w:val="HintText"/>
        <w:spacing w:line="276" w:lineRule="auto"/>
        <w:jc w:val="both"/>
        <w:rPr>
          <w:rFonts w:ascii="Times New Roman" w:hAnsi="Times New Roman" w:cs="Times New Roman"/>
          <w:color w:val="001A74" w:themeColor="accent1" w:themeShade="BF"/>
          <w:sz w:val="24"/>
          <w:szCs w:val="24"/>
        </w:rPr>
      </w:pPr>
    </w:p>
    <w:p w14:paraId="05B615E5" w14:textId="21A56BB9" w:rsidR="0039548D" w:rsidRPr="00585C71" w:rsidRDefault="00883EB5" w:rsidP="00966A41">
      <w:pPr>
        <w:pStyle w:val="HintText"/>
        <w:spacing w:line="276" w:lineRule="auto"/>
        <w:jc w:val="both"/>
        <w:rPr>
          <w:rFonts w:ascii="Times New Roman" w:hAnsi="Times New Roman" w:cs="Times New Roman"/>
          <w:sz w:val="24"/>
          <w:szCs w:val="24"/>
          <w:highlight w:val="yellow"/>
        </w:rPr>
      </w:pPr>
      <w:r w:rsidRPr="00585C71">
        <w:rPr>
          <w:rFonts w:ascii="Times New Roman" w:hAnsi="Times New Roman" w:cs="Times New Roman"/>
          <w:color w:val="001A74" w:themeColor="accent1" w:themeShade="BF"/>
          <w:sz w:val="24"/>
          <w:szCs w:val="24"/>
        </w:rPr>
        <w:t>The standard deviation shows that the variation in the students’ performance is reasonable. Moreover, the minimum and maximum values show that there is a wide range of scores, and this indicates the variation in the students’ performance.</w:t>
      </w:r>
    </w:p>
    <w:p w14:paraId="07C0C006" w14:textId="77777777" w:rsidR="0039548D" w:rsidRPr="00C86822" w:rsidRDefault="0039548D" w:rsidP="00A12254">
      <w:pPr>
        <w:pStyle w:val="HintText"/>
        <w:rPr>
          <w:sz w:val="24"/>
          <w:szCs w:val="24"/>
          <w:highlight w:val="yellow"/>
        </w:rPr>
      </w:pPr>
    </w:p>
    <w:p w14:paraId="196A421E" w14:textId="77777777" w:rsidR="0039548D" w:rsidRDefault="0039548D" w:rsidP="00A12254">
      <w:pPr>
        <w:pStyle w:val="HintText"/>
        <w:rPr>
          <w:highlight w:val="yellow"/>
        </w:rPr>
      </w:pPr>
    </w:p>
    <w:p w14:paraId="251BD776" w14:textId="77777777" w:rsidR="0039548D" w:rsidRDefault="0039548D" w:rsidP="00A12254">
      <w:pPr>
        <w:pStyle w:val="HintText"/>
        <w:rPr>
          <w:highlight w:val="yellow"/>
        </w:rPr>
      </w:pPr>
    </w:p>
    <w:p w14:paraId="1220E0D1" w14:textId="77777777" w:rsidR="0039548D" w:rsidRPr="0039548D" w:rsidRDefault="0039548D" w:rsidP="00A12254">
      <w:pPr>
        <w:pStyle w:val="HintText"/>
        <w:rPr>
          <w:highlight w:val="yellow"/>
        </w:rPr>
      </w:pPr>
    </w:p>
    <w:p w14:paraId="448783BE" w14:textId="2EE8CC2B" w:rsidR="00A12254" w:rsidRPr="007B3CD0" w:rsidRDefault="00A12254" w:rsidP="00A12254">
      <w:pPr>
        <w:pStyle w:val="Heading2"/>
      </w:pPr>
      <w:proofErr w:type="spellStart"/>
      <w:r>
        <w:t>Visualisation</w:t>
      </w:r>
      <w:proofErr w:type="spellEnd"/>
      <w:r>
        <w:t xml:space="preserve"> through Various </w:t>
      </w:r>
      <w:proofErr w:type="gramStart"/>
      <w:r>
        <w:t>Charts</w:t>
      </w:r>
      <w:r w:rsidRPr="007B3CD0">
        <w:t xml:space="preserve"> </w:t>
      </w:r>
      <w:r w:rsidRPr="007B3CD0">
        <w:tab/>
      </w:r>
      <w:r w:rsidR="0088626E">
        <w:t>(</w:t>
      </w:r>
      <w:proofErr w:type="gramEnd"/>
      <w:r w:rsidR="0088626E">
        <w:t>2 points)</w:t>
      </w:r>
    </w:p>
    <w:p w14:paraId="383E7C7F" w14:textId="6E9B427A" w:rsidR="006A4CA4" w:rsidRPr="00800920" w:rsidRDefault="00A12254" w:rsidP="00800920">
      <w:pPr>
        <w:pStyle w:val="HintText"/>
        <w:numPr>
          <w:ilvl w:val="0"/>
          <w:numId w:val="3"/>
        </w:numPr>
        <w:rPr>
          <w:rFonts w:cstheme="minorBidi"/>
          <w:iCs/>
          <w:sz w:val="21"/>
          <w:szCs w:val="21"/>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Visualize the dependent variable by the Graph/Chart of the following using Python Program:</w:t>
      </w:r>
    </w:p>
    <w:p w14:paraId="3190BF6F" w14:textId="77777777" w:rsidR="00A12254" w:rsidRPr="000C5C13" w:rsidRDefault="00A12254" w:rsidP="00A12254">
      <w:pPr>
        <w:pStyle w:val="HintText"/>
        <w:numPr>
          <w:ilvl w:val="1"/>
          <w:numId w:val="3"/>
        </w:numPr>
        <w:rPr>
          <w:rFonts w:cstheme="minorBidi"/>
          <w:b/>
          <w:bCs/>
          <w:iCs/>
          <w:sz w:val="24"/>
          <w:szCs w:val="24"/>
          <w:highlight w:val="yellow"/>
        </w:rPr>
      </w:pPr>
      <w:r w:rsidRPr="000C5C13">
        <w:rPr>
          <w:rFonts w:cstheme="minorBidi"/>
          <w:b/>
          <w:bCs/>
          <w:iCs/>
          <w:sz w:val="24"/>
          <w:szCs w:val="24"/>
          <w:highlight w:val="yellow"/>
        </w:rPr>
        <w:t>Scatter plot</w:t>
      </w:r>
    </w:p>
    <w:p w14:paraId="190CD341" w14:textId="77777777" w:rsidR="00A12254" w:rsidRPr="000C5C13" w:rsidRDefault="00A12254" w:rsidP="00A12254">
      <w:pPr>
        <w:pStyle w:val="HintText"/>
        <w:numPr>
          <w:ilvl w:val="1"/>
          <w:numId w:val="3"/>
        </w:numPr>
        <w:rPr>
          <w:rFonts w:cstheme="minorBidi"/>
          <w:b/>
          <w:bCs/>
          <w:iCs/>
          <w:sz w:val="24"/>
          <w:szCs w:val="24"/>
          <w:highlight w:val="green"/>
        </w:rPr>
      </w:pPr>
      <w:r w:rsidRPr="000C5C13">
        <w:rPr>
          <w:rFonts w:cstheme="minorBidi"/>
          <w:b/>
          <w:bCs/>
          <w:iCs/>
          <w:sz w:val="24"/>
          <w:szCs w:val="24"/>
          <w:highlight w:val="green"/>
        </w:rPr>
        <w:t>Box Plot</w:t>
      </w:r>
    </w:p>
    <w:p w14:paraId="1C11147F" w14:textId="77777777" w:rsidR="00A12254" w:rsidRPr="000C5C13" w:rsidRDefault="00A12254" w:rsidP="00A12254">
      <w:pPr>
        <w:pStyle w:val="HintText"/>
        <w:numPr>
          <w:ilvl w:val="1"/>
          <w:numId w:val="3"/>
        </w:numPr>
        <w:rPr>
          <w:rFonts w:cstheme="minorBidi"/>
          <w:b/>
          <w:bCs/>
          <w:iCs/>
          <w:sz w:val="24"/>
          <w:szCs w:val="24"/>
          <w:highlight w:val="blue"/>
        </w:rPr>
      </w:pPr>
      <w:r w:rsidRPr="000C5C13">
        <w:rPr>
          <w:rFonts w:cstheme="minorBidi"/>
          <w:b/>
          <w:bCs/>
          <w:iCs/>
          <w:sz w:val="24"/>
          <w:szCs w:val="24"/>
          <w:highlight w:val="blue"/>
        </w:rPr>
        <w:t>Histogram</w:t>
      </w:r>
    </w:p>
    <w:p w14:paraId="7EB4795E" w14:textId="096CEE0F" w:rsidR="006A4CA4" w:rsidRPr="00800920" w:rsidRDefault="00A12254" w:rsidP="00800920">
      <w:pPr>
        <w:pStyle w:val="HintText"/>
        <w:numPr>
          <w:ilvl w:val="1"/>
          <w:numId w:val="3"/>
        </w:numPr>
        <w:rPr>
          <w:rFonts w:cstheme="minorBidi"/>
          <w:b/>
          <w:bCs/>
          <w:iCs/>
          <w:sz w:val="24"/>
          <w:szCs w:val="24"/>
          <w:highlight w:val="red"/>
        </w:rPr>
      </w:pPr>
      <w:r w:rsidRPr="000C5C13">
        <w:rPr>
          <w:rFonts w:cstheme="minorBidi"/>
          <w:b/>
          <w:bCs/>
          <w:iCs/>
          <w:sz w:val="24"/>
          <w:szCs w:val="24"/>
          <w:highlight w:val="red"/>
        </w:rPr>
        <w:t>Heat Map</w:t>
      </w:r>
    </w:p>
    <w:p w14:paraId="03A6E08D" w14:textId="5DFDB988" w:rsidR="00F719C6" w:rsidRPr="00F719C6" w:rsidRDefault="00A12254" w:rsidP="00CC14B5">
      <w:pPr>
        <w:pStyle w:val="HintText"/>
        <w:rPr>
          <w:highlight w:val="green"/>
        </w:rPr>
      </w:pPr>
      <w:r w:rsidRPr="0017692A">
        <w:rPr>
          <w:rFonts w:cstheme="minorBidi"/>
          <w:iCs/>
          <w:sz w:val="21"/>
          <w:szCs w:val="21"/>
          <w:highlight w:val="green"/>
        </w:rPr>
        <w:t xml:space="preserve">Hint: Use </w:t>
      </w:r>
      <w:proofErr w:type="spellStart"/>
      <w:r w:rsidRPr="0017692A">
        <w:rPr>
          <w:rFonts w:cstheme="minorBidi"/>
          <w:iCs/>
          <w:sz w:val="21"/>
          <w:szCs w:val="21"/>
          <w:highlight w:val="green"/>
        </w:rPr>
        <w:t>Matplot</w:t>
      </w:r>
      <w:proofErr w:type="spellEnd"/>
      <w:r w:rsidRPr="0017692A">
        <w:rPr>
          <w:rFonts w:cstheme="minorBidi"/>
          <w:iCs/>
          <w:sz w:val="21"/>
          <w:szCs w:val="21"/>
          <w:highlight w:val="green"/>
        </w:rPr>
        <w:t xml:space="preserve"> or Ski-learn library.</w:t>
      </w:r>
      <w:r w:rsidRPr="00832703">
        <w:rPr>
          <w:highlight w:val="green"/>
        </w:rPr>
        <w:t>&gt;&gt;</w:t>
      </w:r>
    </w:p>
    <w:p w14:paraId="6B9AF6AE" w14:textId="07EF1A04" w:rsidR="003A4F3C" w:rsidRDefault="00275B70" w:rsidP="00F719C6">
      <w:pPr>
        <w:pStyle w:val="HintText"/>
        <w:rPr>
          <w:noProof/>
          <w:sz w:val="24"/>
          <w:szCs w:val="24"/>
        </w:rPr>
      </w:pPr>
      <w:proofErr w:type="spellStart"/>
      <w:proofErr w:type="gramStart"/>
      <w:r w:rsidRPr="000C5C13">
        <w:rPr>
          <w:b/>
          <w:bCs/>
          <w:sz w:val="24"/>
          <w:szCs w:val="24"/>
          <w:highlight w:val="yellow"/>
        </w:rPr>
        <w:lastRenderedPageBreak/>
        <w:t>A</w:t>
      </w:r>
      <w:r w:rsidR="00661C1B" w:rsidRPr="000C5C13">
        <w:rPr>
          <w:b/>
          <w:bCs/>
          <w:sz w:val="24"/>
          <w:szCs w:val="24"/>
          <w:highlight w:val="yellow"/>
        </w:rPr>
        <w:t>.Scatter</w:t>
      </w:r>
      <w:proofErr w:type="spellEnd"/>
      <w:proofErr w:type="gramEnd"/>
      <w:r w:rsidR="00661C1B" w:rsidRPr="000C5C13">
        <w:rPr>
          <w:b/>
          <w:bCs/>
          <w:sz w:val="24"/>
          <w:szCs w:val="24"/>
          <w:highlight w:val="yellow"/>
        </w:rPr>
        <w:t xml:space="preserve"> plot.</w:t>
      </w:r>
      <w:r w:rsidR="00FB7E3F" w:rsidRPr="000C5C13">
        <w:rPr>
          <w:noProof/>
          <w:sz w:val="24"/>
          <w:szCs w:val="24"/>
        </w:rPr>
        <w:t xml:space="preserve"> </w:t>
      </w:r>
      <w:r w:rsidR="00FB7E3F" w:rsidRPr="00FB7E3F">
        <w:rPr>
          <w:noProof/>
        </w:rPr>
        <w:drawing>
          <wp:inline distT="0" distB="0" distL="0" distR="0" wp14:anchorId="3C8D61B1" wp14:editId="34E43921">
            <wp:extent cx="5991634" cy="2553419"/>
            <wp:effectExtent l="0" t="0" r="9525" b="0"/>
            <wp:docPr id="199709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93263" name=""/>
                    <pic:cNvPicPr/>
                  </pic:nvPicPr>
                  <pic:blipFill>
                    <a:blip r:embed="rId13"/>
                    <a:stretch>
                      <a:fillRect/>
                    </a:stretch>
                  </pic:blipFill>
                  <pic:spPr>
                    <a:xfrm>
                      <a:off x="0" y="0"/>
                      <a:ext cx="5999084" cy="2556594"/>
                    </a:xfrm>
                    <a:prstGeom prst="rect">
                      <a:avLst/>
                    </a:prstGeom>
                  </pic:spPr>
                </pic:pic>
              </a:graphicData>
            </a:graphic>
          </wp:inline>
        </w:drawing>
      </w:r>
    </w:p>
    <w:p w14:paraId="359F2FA0" w14:textId="083470F7" w:rsidR="009274FF" w:rsidRDefault="009274FF" w:rsidP="009274FF">
      <w:pPr>
        <w:pStyle w:val="HintText"/>
        <w:rPr>
          <w:b/>
          <w:bCs/>
          <w:sz w:val="28"/>
          <w:szCs w:val="28"/>
          <w:highlight w:val="yellow"/>
        </w:rPr>
      </w:pPr>
      <w:r w:rsidRPr="009274FF">
        <w:rPr>
          <w:b/>
          <w:bCs/>
          <w:sz w:val="28"/>
          <w:szCs w:val="28"/>
          <w:highlight w:val="yellow"/>
        </w:rPr>
        <w:t>Scatter Plot – Explanation</w:t>
      </w:r>
      <w:r>
        <w:rPr>
          <w:b/>
          <w:bCs/>
          <w:sz w:val="28"/>
          <w:szCs w:val="28"/>
          <w:highlight w:val="yellow"/>
        </w:rPr>
        <w:t>:</w:t>
      </w:r>
    </w:p>
    <w:p w14:paraId="1F45C8E9" w14:textId="77777777" w:rsidR="009274FF" w:rsidRDefault="009274FF" w:rsidP="009274FF">
      <w:pPr>
        <w:pStyle w:val="HintText"/>
        <w:rPr>
          <w:b/>
          <w:bCs/>
          <w:sz w:val="28"/>
          <w:szCs w:val="28"/>
          <w:highlight w:val="yellow"/>
        </w:rPr>
      </w:pPr>
    </w:p>
    <w:p w14:paraId="5923EF56" w14:textId="163D8EBA" w:rsidR="009274FF" w:rsidRPr="00966A41" w:rsidRDefault="00966A41" w:rsidP="00966A41">
      <w:pPr>
        <w:pStyle w:val="HintText"/>
        <w:spacing w:line="360" w:lineRule="auto"/>
        <w:jc w:val="both"/>
        <w:rPr>
          <w:rFonts w:ascii="Times New Roman" w:hAnsi="Times New Roman" w:cs="Times New Roman"/>
          <w:color w:val="001A74" w:themeColor="accent1" w:themeShade="BF"/>
          <w:sz w:val="24"/>
          <w:szCs w:val="24"/>
          <w:highlight w:val="yellow"/>
        </w:rPr>
      </w:pPr>
      <w:r w:rsidRPr="00966A41">
        <w:rPr>
          <w:rFonts w:ascii="Times New Roman" w:hAnsi="Times New Roman" w:cs="Times New Roman"/>
          <w:color w:val="001A74" w:themeColor="accent1" w:themeShade="BF"/>
          <w:sz w:val="24"/>
          <w:szCs w:val="24"/>
        </w:rPr>
        <w:t xml:space="preserve">The scatter plot represents the relationship between the independent variable and the dependent variable. The points seem to be scattered randomly without any </w:t>
      </w:r>
      <w:proofErr w:type="gramStart"/>
      <w:r w:rsidRPr="00966A41">
        <w:rPr>
          <w:rFonts w:ascii="Times New Roman" w:hAnsi="Times New Roman" w:cs="Times New Roman"/>
          <w:color w:val="001A74" w:themeColor="accent1" w:themeShade="BF"/>
          <w:sz w:val="24"/>
          <w:szCs w:val="24"/>
        </w:rPr>
        <w:t>particular pattern</w:t>
      </w:r>
      <w:proofErr w:type="gramEnd"/>
      <w:r w:rsidRPr="00966A41">
        <w:rPr>
          <w:rFonts w:ascii="Times New Roman" w:hAnsi="Times New Roman" w:cs="Times New Roman"/>
          <w:color w:val="001A74" w:themeColor="accent1" w:themeShade="BF"/>
          <w:sz w:val="24"/>
          <w:szCs w:val="24"/>
        </w:rPr>
        <w:t>, which indicates that there is a weak relationship between the variables.</w:t>
      </w:r>
    </w:p>
    <w:p w14:paraId="1B692412" w14:textId="77777777" w:rsidR="009274FF" w:rsidRPr="009274FF" w:rsidRDefault="009274FF" w:rsidP="009274FF">
      <w:pPr>
        <w:pStyle w:val="HintText"/>
        <w:rPr>
          <w:b/>
          <w:bCs/>
          <w:sz w:val="28"/>
          <w:szCs w:val="28"/>
          <w:highlight w:val="yellow"/>
        </w:rPr>
      </w:pPr>
    </w:p>
    <w:p w14:paraId="1478D155" w14:textId="6C98AFCB" w:rsidR="009A0923" w:rsidRDefault="00F560A2" w:rsidP="009A0923">
      <w:pPr>
        <w:pStyle w:val="HintText"/>
        <w:rPr>
          <w:sz w:val="24"/>
          <w:szCs w:val="24"/>
        </w:rPr>
      </w:pPr>
      <w:proofErr w:type="spellStart"/>
      <w:proofErr w:type="gramStart"/>
      <w:r w:rsidRPr="001A7AB5">
        <w:rPr>
          <w:b/>
          <w:bCs/>
          <w:sz w:val="24"/>
          <w:szCs w:val="24"/>
          <w:highlight w:val="green"/>
        </w:rPr>
        <w:t>B</w:t>
      </w:r>
      <w:r w:rsidR="00E42369" w:rsidRPr="001A7AB5">
        <w:rPr>
          <w:b/>
          <w:bCs/>
          <w:sz w:val="24"/>
          <w:szCs w:val="24"/>
          <w:highlight w:val="green"/>
        </w:rPr>
        <w:t>.Box</w:t>
      </w:r>
      <w:proofErr w:type="spellEnd"/>
      <w:proofErr w:type="gramEnd"/>
      <w:r w:rsidR="00E42369" w:rsidRPr="001A7AB5">
        <w:rPr>
          <w:b/>
          <w:bCs/>
          <w:sz w:val="24"/>
          <w:szCs w:val="24"/>
          <w:highlight w:val="green"/>
        </w:rPr>
        <w:t xml:space="preserve"> Plot.</w:t>
      </w:r>
      <w:r w:rsidR="00F719C6" w:rsidRPr="001A7AB5">
        <w:rPr>
          <w:sz w:val="24"/>
          <w:szCs w:val="24"/>
        </w:rPr>
        <w:t xml:space="preserve"> </w:t>
      </w:r>
      <w:r w:rsidR="00F719C6" w:rsidRPr="007177B2">
        <w:rPr>
          <w:noProof/>
        </w:rPr>
        <w:drawing>
          <wp:inline distT="0" distB="0" distL="0" distR="0" wp14:anchorId="63087161" wp14:editId="16863167">
            <wp:extent cx="6029499" cy="2449902"/>
            <wp:effectExtent l="0" t="0" r="0" b="7620"/>
            <wp:docPr id="823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825" name=""/>
                    <pic:cNvPicPr/>
                  </pic:nvPicPr>
                  <pic:blipFill>
                    <a:blip r:embed="rId14"/>
                    <a:stretch>
                      <a:fillRect/>
                    </a:stretch>
                  </pic:blipFill>
                  <pic:spPr>
                    <a:xfrm>
                      <a:off x="0" y="0"/>
                      <a:ext cx="6058361" cy="2461629"/>
                    </a:xfrm>
                    <a:prstGeom prst="rect">
                      <a:avLst/>
                    </a:prstGeom>
                  </pic:spPr>
                </pic:pic>
              </a:graphicData>
            </a:graphic>
          </wp:inline>
        </w:drawing>
      </w:r>
    </w:p>
    <w:p w14:paraId="52FE46D4" w14:textId="1213D9AC" w:rsidR="00582E16" w:rsidRPr="00582E16" w:rsidRDefault="00582E16" w:rsidP="00582E16">
      <w:pPr>
        <w:pStyle w:val="HintText"/>
        <w:rPr>
          <w:b/>
          <w:bCs/>
          <w:sz w:val="28"/>
          <w:szCs w:val="28"/>
          <w:highlight w:val="green"/>
        </w:rPr>
      </w:pPr>
      <w:r w:rsidRPr="00582E16">
        <w:rPr>
          <w:b/>
          <w:bCs/>
          <w:sz w:val="28"/>
          <w:szCs w:val="28"/>
          <w:highlight w:val="green"/>
        </w:rPr>
        <w:t>Box Plot – Explanation</w:t>
      </w:r>
      <w:r w:rsidRPr="00582E16">
        <w:rPr>
          <w:b/>
          <w:bCs/>
          <w:sz w:val="28"/>
          <w:szCs w:val="28"/>
          <w:highlight w:val="green"/>
        </w:rPr>
        <w:t>:</w:t>
      </w:r>
    </w:p>
    <w:p w14:paraId="35E62FF9" w14:textId="77777777" w:rsidR="00582E16" w:rsidRDefault="00582E16" w:rsidP="00582E16">
      <w:pPr>
        <w:pStyle w:val="HintText"/>
        <w:rPr>
          <w:highlight w:val="green"/>
        </w:rPr>
      </w:pPr>
    </w:p>
    <w:p w14:paraId="4279D897" w14:textId="25CAAEC0" w:rsidR="00582E16" w:rsidRPr="00966A41" w:rsidRDefault="00FB045A" w:rsidP="00966A41">
      <w:pPr>
        <w:pStyle w:val="HintText"/>
        <w:spacing w:line="360" w:lineRule="auto"/>
        <w:jc w:val="both"/>
        <w:rPr>
          <w:rFonts w:ascii="Times New Roman" w:hAnsi="Times New Roman" w:cs="Times New Roman"/>
          <w:color w:val="001A74" w:themeColor="accent1" w:themeShade="BF"/>
          <w:sz w:val="24"/>
          <w:szCs w:val="24"/>
          <w:highlight w:val="green"/>
        </w:rPr>
      </w:pPr>
      <w:r w:rsidRPr="00966A41">
        <w:rPr>
          <w:rFonts w:ascii="Times New Roman" w:hAnsi="Times New Roman" w:cs="Times New Roman"/>
          <w:color w:val="001A74" w:themeColor="accent1" w:themeShade="BF"/>
          <w:sz w:val="24"/>
          <w:szCs w:val="24"/>
        </w:rPr>
        <w:t xml:space="preserve">The box plot helps to understand the distribution of the data </w:t>
      </w:r>
      <w:proofErr w:type="gramStart"/>
      <w:r w:rsidRPr="00966A41">
        <w:rPr>
          <w:rFonts w:ascii="Times New Roman" w:hAnsi="Times New Roman" w:cs="Times New Roman"/>
          <w:color w:val="001A74" w:themeColor="accent1" w:themeShade="BF"/>
          <w:sz w:val="24"/>
          <w:szCs w:val="24"/>
        </w:rPr>
        <w:t>and also</w:t>
      </w:r>
      <w:proofErr w:type="gramEnd"/>
      <w:r w:rsidRPr="00966A41">
        <w:rPr>
          <w:rFonts w:ascii="Times New Roman" w:hAnsi="Times New Roman" w:cs="Times New Roman"/>
          <w:color w:val="001A74" w:themeColor="accent1" w:themeShade="BF"/>
          <w:sz w:val="24"/>
          <w:szCs w:val="24"/>
        </w:rPr>
        <w:t xml:space="preserve"> points out the possible presence of outliers. The interquartile range indicates the middle 50% of the data, and the whiskers indicate the total range. The fact that there are no extreme outliers indicates that the data is quite consistent.</w:t>
      </w:r>
    </w:p>
    <w:p w14:paraId="0ACA9703" w14:textId="77777777" w:rsidR="00582E16" w:rsidRDefault="00582E16" w:rsidP="00582E16">
      <w:pPr>
        <w:pStyle w:val="HintText"/>
        <w:rPr>
          <w:highlight w:val="green"/>
        </w:rPr>
      </w:pPr>
    </w:p>
    <w:p w14:paraId="13C30440" w14:textId="77777777" w:rsidR="00582E16" w:rsidRDefault="00582E16" w:rsidP="00582E16">
      <w:pPr>
        <w:pStyle w:val="HintText"/>
        <w:rPr>
          <w:highlight w:val="green"/>
        </w:rPr>
      </w:pPr>
    </w:p>
    <w:p w14:paraId="50420D97" w14:textId="77777777" w:rsidR="00582E16" w:rsidRPr="009A0923" w:rsidRDefault="00582E16" w:rsidP="00582E16">
      <w:pPr>
        <w:pStyle w:val="HintText"/>
        <w:rPr>
          <w:highlight w:val="green"/>
        </w:rPr>
      </w:pPr>
    </w:p>
    <w:p w14:paraId="7BEAFCEE" w14:textId="7A03575B" w:rsidR="00C80927" w:rsidRPr="001A7AB5" w:rsidRDefault="004739FA" w:rsidP="00A12254">
      <w:pPr>
        <w:pStyle w:val="HintText"/>
        <w:rPr>
          <w:b/>
          <w:bCs/>
          <w:sz w:val="24"/>
          <w:szCs w:val="24"/>
          <w:highlight w:val="blue"/>
        </w:rPr>
      </w:pPr>
      <w:proofErr w:type="spellStart"/>
      <w:r w:rsidRPr="001A7AB5">
        <w:rPr>
          <w:b/>
          <w:bCs/>
          <w:sz w:val="24"/>
          <w:szCs w:val="24"/>
          <w:highlight w:val="blue"/>
        </w:rPr>
        <w:t>C.</w:t>
      </w:r>
      <w:r w:rsidR="00C14B1D" w:rsidRPr="001A7AB5">
        <w:rPr>
          <w:b/>
          <w:bCs/>
          <w:sz w:val="24"/>
          <w:szCs w:val="24"/>
          <w:highlight w:val="blue"/>
        </w:rPr>
        <w:t>Histogram</w:t>
      </w:r>
      <w:proofErr w:type="spellEnd"/>
      <w:r w:rsidR="00CF4624" w:rsidRPr="001A7AB5">
        <w:rPr>
          <w:b/>
          <w:bCs/>
          <w:sz w:val="24"/>
          <w:szCs w:val="24"/>
          <w:highlight w:val="blue"/>
        </w:rPr>
        <w:t>.</w:t>
      </w:r>
    </w:p>
    <w:p w14:paraId="3CCC9CE2" w14:textId="67704151" w:rsidR="00F719C6" w:rsidRDefault="0043723C" w:rsidP="001A7AB5">
      <w:pPr>
        <w:pStyle w:val="HintText"/>
        <w:rPr>
          <w:highlight w:val="blue"/>
        </w:rPr>
      </w:pPr>
      <w:r w:rsidRPr="0043723C">
        <w:rPr>
          <w:noProof/>
        </w:rPr>
        <w:drawing>
          <wp:inline distT="0" distB="0" distL="0" distR="0" wp14:anchorId="6C320040" wp14:editId="1DABAB0C">
            <wp:extent cx="6103917" cy="5262767"/>
            <wp:effectExtent l="0" t="0" r="0" b="0"/>
            <wp:docPr id="157421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18921" name=""/>
                    <pic:cNvPicPr/>
                  </pic:nvPicPr>
                  <pic:blipFill>
                    <a:blip r:embed="rId15"/>
                    <a:stretch>
                      <a:fillRect/>
                    </a:stretch>
                  </pic:blipFill>
                  <pic:spPr>
                    <a:xfrm>
                      <a:off x="0" y="0"/>
                      <a:ext cx="6107887" cy="5266190"/>
                    </a:xfrm>
                    <a:prstGeom prst="rect">
                      <a:avLst/>
                    </a:prstGeom>
                  </pic:spPr>
                </pic:pic>
              </a:graphicData>
            </a:graphic>
          </wp:inline>
        </w:drawing>
      </w:r>
    </w:p>
    <w:p w14:paraId="3FBD46F0" w14:textId="17E4AE81" w:rsidR="00FB045A" w:rsidRDefault="006F54E6" w:rsidP="00FB045A">
      <w:pPr>
        <w:pStyle w:val="HintText"/>
        <w:rPr>
          <w:b/>
          <w:bCs/>
          <w:color w:val="171717" w:themeColor="background2" w:themeShade="1A"/>
          <w:sz w:val="28"/>
          <w:szCs w:val="28"/>
        </w:rPr>
      </w:pPr>
      <w:r w:rsidRPr="009274FF">
        <w:rPr>
          <w:b/>
          <w:bCs/>
          <w:color w:val="171717" w:themeColor="background2" w:themeShade="1A"/>
          <w:sz w:val="28"/>
          <w:szCs w:val="28"/>
          <w:highlight w:val="blue"/>
        </w:rPr>
        <w:t>Histogram – Explanation</w:t>
      </w:r>
      <w:r w:rsidR="009274FF" w:rsidRPr="009274FF">
        <w:rPr>
          <w:b/>
          <w:bCs/>
          <w:color w:val="171717" w:themeColor="background2" w:themeShade="1A"/>
          <w:sz w:val="28"/>
          <w:szCs w:val="28"/>
          <w:highlight w:val="blue"/>
        </w:rPr>
        <w:t>:</w:t>
      </w:r>
    </w:p>
    <w:p w14:paraId="6F841AE8" w14:textId="77777777" w:rsidR="00FB045A" w:rsidRPr="00582E16" w:rsidRDefault="00FB045A" w:rsidP="00FB045A">
      <w:pPr>
        <w:pStyle w:val="HintText"/>
        <w:rPr>
          <w:b/>
          <w:bCs/>
          <w:color w:val="171717" w:themeColor="background2" w:themeShade="1A"/>
          <w:sz w:val="28"/>
          <w:szCs w:val="28"/>
        </w:rPr>
      </w:pPr>
    </w:p>
    <w:p w14:paraId="4BF62FDD" w14:textId="70971D22" w:rsidR="00140E0F" w:rsidRPr="00966A41" w:rsidRDefault="00140E0F" w:rsidP="00966A41">
      <w:pPr>
        <w:pStyle w:val="HintText"/>
        <w:spacing w:line="276" w:lineRule="auto"/>
        <w:jc w:val="both"/>
        <w:rPr>
          <w:rFonts w:ascii="Times New Roman" w:hAnsi="Times New Roman" w:cs="Times New Roman"/>
          <w:color w:val="001A74" w:themeColor="accent1" w:themeShade="BF"/>
          <w:sz w:val="24"/>
          <w:szCs w:val="24"/>
        </w:rPr>
      </w:pPr>
      <w:r w:rsidRPr="00966A41">
        <w:rPr>
          <w:rFonts w:ascii="Times New Roman" w:hAnsi="Times New Roman" w:cs="Times New Roman"/>
          <w:color w:val="001A74" w:themeColor="accent1" w:themeShade="BF"/>
          <w:sz w:val="24"/>
          <w:szCs w:val="24"/>
        </w:rPr>
        <w:t>The histogram reveals the spread of the dependent variable. The data seems to be scattered evenly across the range without being too concentrated in a particular area. This suggests that the previous scores of students are moderately varied.</w:t>
      </w:r>
    </w:p>
    <w:p w14:paraId="212944B2" w14:textId="77777777" w:rsidR="006F54E6" w:rsidRPr="006F54E6" w:rsidRDefault="006F54E6" w:rsidP="006F54E6">
      <w:pPr>
        <w:pStyle w:val="HintText"/>
      </w:pPr>
    </w:p>
    <w:p w14:paraId="35F01AF3" w14:textId="33F0ED4E" w:rsidR="00CF4624" w:rsidRPr="001A7AB5" w:rsidRDefault="00F719C6" w:rsidP="00A12254">
      <w:pPr>
        <w:pStyle w:val="HintText"/>
        <w:rPr>
          <w:b/>
          <w:bCs/>
          <w:sz w:val="24"/>
          <w:szCs w:val="24"/>
          <w:highlight w:val="red"/>
        </w:rPr>
      </w:pPr>
      <w:proofErr w:type="spellStart"/>
      <w:r w:rsidRPr="001A7AB5">
        <w:rPr>
          <w:b/>
          <w:bCs/>
          <w:sz w:val="24"/>
          <w:szCs w:val="24"/>
          <w:highlight w:val="red"/>
        </w:rPr>
        <w:t>D.Heat</w:t>
      </w:r>
      <w:proofErr w:type="spellEnd"/>
      <w:r w:rsidRPr="001A7AB5">
        <w:rPr>
          <w:b/>
          <w:bCs/>
          <w:sz w:val="24"/>
          <w:szCs w:val="24"/>
          <w:highlight w:val="red"/>
        </w:rPr>
        <w:t xml:space="preserve"> Map.</w:t>
      </w:r>
    </w:p>
    <w:p w14:paraId="42FC77D7" w14:textId="11597C50" w:rsidR="008055B9" w:rsidRDefault="00003F81" w:rsidP="00794BC3">
      <w:pPr>
        <w:pStyle w:val="HintText"/>
        <w:rPr>
          <w:highlight w:val="red"/>
        </w:rPr>
      </w:pPr>
      <w:r w:rsidRPr="00003F81">
        <w:rPr>
          <w:noProof/>
        </w:rPr>
        <w:lastRenderedPageBreak/>
        <w:drawing>
          <wp:inline distT="0" distB="0" distL="0" distR="0" wp14:anchorId="6E3DD5BD" wp14:editId="11535D9F">
            <wp:extent cx="6289022" cy="2956956"/>
            <wp:effectExtent l="0" t="0" r="0" b="0"/>
            <wp:docPr id="39533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32704" name=""/>
                    <pic:cNvPicPr/>
                  </pic:nvPicPr>
                  <pic:blipFill>
                    <a:blip r:embed="rId16"/>
                    <a:stretch>
                      <a:fillRect/>
                    </a:stretch>
                  </pic:blipFill>
                  <pic:spPr>
                    <a:xfrm>
                      <a:off x="0" y="0"/>
                      <a:ext cx="6325320" cy="2974022"/>
                    </a:xfrm>
                    <a:prstGeom prst="rect">
                      <a:avLst/>
                    </a:prstGeom>
                  </pic:spPr>
                </pic:pic>
              </a:graphicData>
            </a:graphic>
          </wp:inline>
        </w:drawing>
      </w:r>
    </w:p>
    <w:p w14:paraId="0F5E8FBE" w14:textId="110E30B0" w:rsidR="00966A41" w:rsidRDefault="009A04EE" w:rsidP="009A04EE">
      <w:pPr>
        <w:pStyle w:val="HintText"/>
        <w:rPr>
          <w:b/>
          <w:bCs/>
          <w:sz w:val="28"/>
          <w:szCs w:val="28"/>
          <w:highlight w:val="red"/>
        </w:rPr>
      </w:pPr>
      <w:r w:rsidRPr="009A04EE">
        <w:rPr>
          <w:b/>
          <w:bCs/>
          <w:sz w:val="28"/>
          <w:szCs w:val="28"/>
          <w:highlight w:val="red"/>
        </w:rPr>
        <w:t>Heatmap – Explanation</w:t>
      </w:r>
      <w:r w:rsidR="00663E6E">
        <w:rPr>
          <w:rFonts w:hint="cs"/>
          <w:b/>
          <w:bCs/>
          <w:sz w:val="28"/>
          <w:szCs w:val="28"/>
          <w:highlight w:val="red"/>
          <w:rtl/>
        </w:rPr>
        <w:t>:</w:t>
      </w:r>
    </w:p>
    <w:p w14:paraId="2EDE3BAA" w14:textId="77777777" w:rsidR="009A04EE" w:rsidRDefault="009A04EE" w:rsidP="009A04EE">
      <w:pPr>
        <w:pStyle w:val="HintText"/>
        <w:rPr>
          <w:b/>
          <w:bCs/>
          <w:sz w:val="28"/>
          <w:szCs w:val="28"/>
          <w:highlight w:val="red"/>
        </w:rPr>
      </w:pPr>
    </w:p>
    <w:p w14:paraId="0A4246B5" w14:textId="713098E0" w:rsidR="009A04EE" w:rsidRPr="00D52E35" w:rsidRDefault="00D52E35" w:rsidP="00D52E35">
      <w:pPr>
        <w:pStyle w:val="HintText"/>
        <w:spacing w:line="276" w:lineRule="auto"/>
        <w:jc w:val="both"/>
        <w:rPr>
          <w:rFonts w:ascii="Times New Roman" w:hAnsi="Times New Roman" w:cs="Times New Roman"/>
          <w:color w:val="001A74" w:themeColor="accent1" w:themeShade="BF"/>
          <w:sz w:val="24"/>
          <w:szCs w:val="24"/>
          <w:highlight w:val="red"/>
        </w:rPr>
      </w:pPr>
      <w:r w:rsidRPr="00D52E35">
        <w:rPr>
          <w:rFonts w:ascii="Times New Roman" w:hAnsi="Times New Roman" w:cs="Times New Roman"/>
          <w:color w:val="001A74" w:themeColor="accent1" w:themeShade="BF"/>
          <w:sz w:val="24"/>
          <w:szCs w:val="24"/>
        </w:rPr>
        <w:t>The heatmap shows the correlation between the numerical variables in the dataset. The intensity of the color represents the strength of the correlation. It seems that most of the correlations are weak to moderate, which means that no variable has a strong influence on academic performance.</w:t>
      </w:r>
    </w:p>
    <w:p w14:paraId="292BCF21" w14:textId="77777777" w:rsidR="00966A41" w:rsidRDefault="00966A41" w:rsidP="00794BC3">
      <w:pPr>
        <w:pStyle w:val="HintText"/>
        <w:rPr>
          <w:rFonts w:hint="cs"/>
          <w:highlight w:val="red"/>
          <w:rtl/>
          <w:lang w:bidi="ar-AE"/>
        </w:rPr>
      </w:pPr>
    </w:p>
    <w:p w14:paraId="737EA100" w14:textId="77777777" w:rsidR="00966A41" w:rsidRPr="00794BC3" w:rsidRDefault="00966A41" w:rsidP="00794BC3">
      <w:pPr>
        <w:pStyle w:val="HintText"/>
        <w:rPr>
          <w:highlight w:val="red"/>
        </w:rPr>
      </w:pPr>
    </w:p>
    <w:p w14:paraId="51BB092D" w14:textId="22916ABB" w:rsidR="00CE2D58" w:rsidRPr="00A70F94" w:rsidRDefault="00A70F94" w:rsidP="00A70F94">
      <w:pPr>
        <w:pStyle w:val="HintText"/>
        <w:rPr>
          <w:b/>
          <w:bCs/>
          <w:sz w:val="28"/>
          <w:szCs w:val="28"/>
          <w:highlight w:val="yellow"/>
        </w:rPr>
      </w:pPr>
      <w:r w:rsidRPr="00A70F94">
        <w:rPr>
          <w:b/>
          <w:bCs/>
          <w:sz w:val="28"/>
          <w:szCs w:val="28"/>
          <w:highlight w:val="yellow"/>
        </w:rPr>
        <w:t>Visualization Analysis</w:t>
      </w:r>
      <w:r w:rsidRPr="00A70F94">
        <w:rPr>
          <w:rFonts w:hint="cs"/>
          <w:b/>
          <w:bCs/>
          <w:sz w:val="28"/>
          <w:szCs w:val="28"/>
          <w:highlight w:val="yellow"/>
          <w:rtl/>
        </w:rPr>
        <w:t>-</w:t>
      </w:r>
      <w:proofErr w:type="spellStart"/>
      <w:r w:rsidR="00F5228E" w:rsidRPr="00A70F94">
        <w:rPr>
          <w:b/>
          <w:bCs/>
          <w:sz w:val="28"/>
          <w:szCs w:val="28"/>
          <w:highlight w:val="yellow"/>
        </w:rPr>
        <w:t>Explaination</w:t>
      </w:r>
      <w:proofErr w:type="spellEnd"/>
      <w:r w:rsidR="00F5228E" w:rsidRPr="00A70F94">
        <w:rPr>
          <w:b/>
          <w:bCs/>
          <w:sz w:val="28"/>
          <w:szCs w:val="28"/>
          <w:highlight w:val="yellow"/>
        </w:rPr>
        <w:t>:</w:t>
      </w:r>
    </w:p>
    <w:p w14:paraId="708CC1A6" w14:textId="77777777" w:rsidR="00F97C41" w:rsidRPr="00CC14B5" w:rsidRDefault="00F97C41" w:rsidP="00CC14B5">
      <w:pPr>
        <w:pStyle w:val="HintText"/>
        <w:rPr>
          <w:b/>
          <w:bCs/>
          <w:sz w:val="28"/>
          <w:szCs w:val="28"/>
          <w:highlight w:val="yellow"/>
        </w:rPr>
      </w:pPr>
    </w:p>
    <w:p w14:paraId="11C9CBDE" w14:textId="77777777" w:rsidR="00663E6E" w:rsidRDefault="00663E6E" w:rsidP="00663E6E">
      <w:pPr>
        <w:spacing w:line="276" w:lineRule="auto"/>
        <w:jc w:val="both"/>
        <w:rPr>
          <w:rFonts w:ascii="Times New Roman" w:hAnsi="Times New Roman"/>
          <w:color w:val="00249C" w:themeColor="accent1"/>
          <w:rtl/>
        </w:rPr>
      </w:pPr>
      <w:r w:rsidRPr="00663E6E">
        <w:rPr>
          <w:rFonts w:ascii="Times New Roman" w:hAnsi="Times New Roman"/>
          <w:color w:val="00249C" w:themeColor="accent1"/>
        </w:rPr>
        <w:t>The visualizations help to have a better understanding of the data. The histogram helps to understand the distribution of the dependent variable among the students.</w:t>
      </w:r>
    </w:p>
    <w:p w14:paraId="3490BC0C" w14:textId="77777777" w:rsidR="00663E6E" w:rsidRDefault="00663E6E" w:rsidP="00663E6E">
      <w:pPr>
        <w:spacing w:line="276" w:lineRule="auto"/>
        <w:jc w:val="both"/>
        <w:rPr>
          <w:rFonts w:ascii="Times New Roman" w:hAnsi="Times New Roman"/>
          <w:color w:val="00249C" w:themeColor="accent1"/>
          <w:rtl/>
        </w:rPr>
      </w:pPr>
    </w:p>
    <w:p w14:paraId="465D4A1F" w14:textId="77777777" w:rsidR="00663E6E" w:rsidRDefault="00663E6E" w:rsidP="00663E6E">
      <w:pPr>
        <w:spacing w:line="276" w:lineRule="auto"/>
        <w:jc w:val="both"/>
        <w:rPr>
          <w:rFonts w:ascii="Times New Roman" w:hAnsi="Times New Roman"/>
          <w:color w:val="00249C" w:themeColor="accent1"/>
          <w:rtl/>
        </w:rPr>
      </w:pPr>
      <w:r w:rsidRPr="00663E6E">
        <w:rPr>
          <w:rFonts w:ascii="Times New Roman" w:hAnsi="Times New Roman"/>
          <w:color w:val="00249C" w:themeColor="accent1"/>
        </w:rPr>
        <w:t>The box plot helps to understand the variability of the data. It also helps to understand if there are any extreme values or outliers in the data.</w:t>
      </w:r>
    </w:p>
    <w:p w14:paraId="5F63315B" w14:textId="77777777" w:rsidR="00663E6E" w:rsidRDefault="00663E6E" w:rsidP="00663E6E">
      <w:pPr>
        <w:spacing w:line="276" w:lineRule="auto"/>
        <w:jc w:val="both"/>
        <w:rPr>
          <w:rFonts w:ascii="Times New Roman" w:hAnsi="Times New Roman"/>
          <w:color w:val="00249C" w:themeColor="accent1"/>
          <w:rtl/>
        </w:rPr>
      </w:pPr>
    </w:p>
    <w:p w14:paraId="1E52CA2B" w14:textId="7B694878" w:rsidR="00A70F94" w:rsidRPr="00A70F94" w:rsidRDefault="00663E6E" w:rsidP="00663E6E">
      <w:pPr>
        <w:spacing w:line="276" w:lineRule="auto"/>
        <w:jc w:val="both"/>
        <w:rPr>
          <w:rtl/>
        </w:rPr>
      </w:pPr>
      <w:r w:rsidRPr="00663E6E">
        <w:rPr>
          <w:rFonts w:ascii="Times New Roman" w:hAnsi="Times New Roman"/>
          <w:color w:val="00249C" w:themeColor="accent1"/>
        </w:rPr>
        <w:t>The scatter plot helps to understand the relationship between the independent variable and the dependent variable. It helps to understand if there is any trend or pattern in the data. Finally, the heatmap helps to understand the correlation between the numerical variables. It helps to understand the relationship between the variables in the data.</w:t>
      </w:r>
    </w:p>
    <w:p w14:paraId="5C4A6103" w14:textId="77777777" w:rsidR="008055B9" w:rsidRDefault="008055B9" w:rsidP="00A12254">
      <w:pPr>
        <w:pStyle w:val="Heading2"/>
      </w:pPr>
    </w:p>
    <w:p w14:paraId="0A559ACB" w14:textId="5FB27549" w:rsidR="00A12254" w:rsidRPr="007B3CD0" w:rsidRDefault="00A12254" w:rsidP="00A12254">
      <w:pPr>
        <w:pStyle w:val="Heading2"/>
      </w:pPr>
      <w:r>
        <w:t>Hypothesis Test</w:t>
      </w:r>
      <w:r w:rsidRPr="007B3CD0">
        <w:t xml:space="preserve"> </w:t>
      </w:r>
      <w:r w:rsidR="0088626E">
        <w:t>(1 point)</w:t>
      </w:r>
      <w:r w:rsidRPr="007B3CD0">
        <w:tab/>
      </w:r>
    </w:p>
    <w:p w14:paraId="11200B15" w14:textId="77777777" w:rsidR="00A12254" w:rsidRPr="00EB0850" w:rsidRDefault="00A12254" w:rsidP="00A12254">
      <w:pPr>
        <w:pStyle w:val="HintText"/>
        <w:rPr>
          <w:rFonts w:cstheme="minorBidi"/>
          <w:iCs/>
          <w:sz w:val="21"/>
          <w:szCs w:val="21"/>
          <w:highlight w:val="green"/>
        </w:rPr>
      </w:pPr>
      <w:r w:rsidRPr="00EB0850">
        <w:rPr>
          <w:highlight w:val="green"/>
        </w:rPr>
        <w:t>&lt;&lt;</w:t>
      </w:r>
      <w:r w:rsidRPr="00EB0850">
        <w:rPr>
          <w:rFonts w:cstheme="minorBidi"/>
          <w:iCs/>
          <w:sz w:val="21"/>
          <w:szCs w:val="21"/>
          <w:highlight w:val="green"/>
        </w:rPr>
        <w:t xml:space="preserve"> 8.</w:t>
      </w:r>
      <w:r w:rsidRPr="00EB0850">
        <w:rPr>
          <w:rFonts w:cstheme="minorBidi"/>
          <w:iCs/>
          <w:sz w:val="21"/>
          <w:szCs w:val="21"/>
          <w:highlight w:val="green"/>
        </w:rPr>
        <w:tab/>
        <w:t>Perform the hypothesis test to find the correlation (Pearson and Spearman for numerical variable and chi-square test for categorical variable) between the independent variable and the dependent variable.</w:t>
      </w:r>
    </w:p>
    <w:p w14:paraId="74514C6C" w14:textId="1BDA493A" w:rsidR="000A62A4" w:rsidRDefault="00A12254" w:rsidP="00800920">
      <w:pPr>
        <w:pStyle w:val="HintText"/>
        <w:rPr>
          <w:highlight w:val="green"/>
        </w:rPr>
      </w:pPr>
      <w:r w:rsidRPr="00EB0850">
        <w:rPr>
          <w:rFonts w:cstheme="minorBidi"/>
          <w:iCs/>
          <w:sz w:val="21"/>
          <w:szCs w:val="21"/>
          <w:highlight w:val="green"/>
        </w:rPr>
        <w:t xml:space="preserve">Note: If you have more than one independent variable, then choose any one of the independent </w:t>
      </w:r>
      <w:proofErr w:type="gramStart"/>
      <w:r w:rsidRPr="00EB0850">
        <w:rPr>
          <w:rFonts w:cstheme="minorBidi"/>
          <w:iCs/>
          <w:sz w:val="21"/>
          <w:szCs w:val="21"/>
          <w:highlight w:val="green"/>
        </w:rPr>
        <w:t>variables..</w:t>
      </w:r>
      <w:proofErr w:type="gramEnd"/>
      <w:r w:rsidRPr="00EB0850">
        <w:rPr>
          <w:highlight w:val="green"/>
        </w:rPr>
        <w:t>&gt;&gt;</w:t>
      </w:r>
    </w:p>
    <w:p w14:paraId="7979CFBF" w14:textId="0C3A8B7F" w:rsidR="00195470" w:rsidRPr="00E05479" w:rsidRDefault="000A62A4" w:rsidP="00CC14B5">
      <w:pPr>
        <w:pStyle w:val="HintText"/>
        <w:rPr>
          <w:b/>
          <w:bCs/>
          <w:sz w:val="28"/>
          <w:szCs w:val="28"/>
          <w:highlight w:val="yellow"/>
        </w:rPr>
      </w:pPr>
      <w:r w:rsidRPr="00E05479">
        <w:rPr>
          <w:b/>
          <w:bCs/>
          <w:sz w:val="28"/>
          <w:szCs w:val="28"/>
          <w:highlight w:val="yellow"/>
        </w:rPr>
        <w:t>Answer:</w:t>
      </w:r>
    </w:p>
    <w:p w14:paraId="5F42D4A0" w14:textId="77777777" w:rsidR="00F97C41" w:rsidRPr="00CC14B5" w:rsidRDefault="00F97C41" w:rsidP="00CC14B5">
      <w:pPr>
        <w:pStyle w:val="HintText"/>
        <w:rPr>
          <w:sz w:val="28"/>
          <w:szCs w:val="28"/>
          <w:highlight w:val="yellow"/>
        </w:rPr>
      </w:pPr>
    </w:p>
    <w:p w14:paraId="20C67F7D" w14:textId="77777777" w:rsidR="00E63F33" w:rsidRPr="00585C71" w:rsidRDefault="00195470" w:rsidP="00585C71">
      <w:pPr>
        <w:pStyle w:val="HintText"/>
        <w:spacing w:line="276" w:lineRule="auto"/>
        <w:jc w:val="both"/>
        <w:rPr>
          <w:rFonts w:ascii="Times New Roman" w:hAnsi="Times New Roman" w:cs="Times New Roman"/>
          <w:color w:val="001A74" w:themeColor="accent1" w:themeShade="BF"/>
          <w:sz w:val="24"/>
          <w:szCs w:val="24"/>
          <w:rtl/>
        </w:rPr>
      </w:pPr>
      <w:r w:rsidRPr="00585C71">
        <w:rPr>
          <w:rFonts w:ascii="Times New Roman" w:hAnsi="Times New Roman" w:cs="Times New Roman"/>
          <w:color w:val="001A74" w:themeColor="accent1" w:themeShade="BF"/>
          <w:sz w:val="24"/>
          <w:szCs w:val="24"/>
        </w:rPr>
        <w:t>The results reveal that the correlation between the hours of study and the previous academic scores is very weak.</w:t>
      </w:r>
    </w:p>
    <w:p w14:paraId="29B575B0" w14:textId="77777777" w:rsidR="00E63F33" w:rsidRPr="00585C71" w:rsidRDefault="00E63F33" w:rsidP="00585C71">
      <w:pPr>
        <w:pStyle w:val="HintText"/>
        <w:spacing w:line="276" w:lineRule="auto"/>
        <w:jc w:val="both"/>
        <w:rPr>
          <w:rFonts w:ascii="Times New Roman" w:hAnsi="Times New Roman" w:cs="Times New Roman"/>
          <w:color w:val="001A74" w:themeColor="accent1" w:themeShade="BF"/>
          <w:sz w:val="24"/>
          <w:szCs w:val="24"/>
          <w:rtl/>
        </w:rPr>
      </w:pPr>
    </w:p>
    <w:p w14:paraId="45C65D64" w14:textId="2C7ED130" w:rsidR="007F745E" w:rsidRPr="00CC14B5" w:rsidRDefault="00195470" w:rsidP="00CC14B5">
      <w:pPr>
        <w:pStyle w:val="HintText"/>
        <w:spacing w:line="276" w:lineRule="auto"/>
        <w:jc w:val="both"/>
        <w:rPr>
          <w:rFonts w:ascii="Times New Roman" w:hAnsi="Times New Roman" w:cs="Times New Roman"/>
          <w:color w:val="001A74" w:themeColor="accent1" w:themeShade="BF"/>
          <w:sz w:val="24"/>
          <w:szCs w:val="24"/>
        </w:rPr>
      </w:pPr>
      <w:r w:rsidRPr="00585C71">
        <w:rPr>
          <w:rFonts w:ascii="Times New Roman" w:hAnsi="Times New Roman" w:cs="Times New Roman"/>
          <w:color w:val="001A74" w:themeColor="accent1" w:themeShade="BF"/>
          <w:sz w:val="24"/>
          <w:szCs w:val="24"/>
        </w:rPr>
        <w:t xml:space="preserve">This shows that the hours of study might not have a significant effect on </w:t>
      </w:r>
      <w:proofErr w:type="gramStart"/>
      <w:r w:rsidRPr="00585C71">
        <w:rPr>
          <w:rFonts w:ascii="Times New Roman" w:hAnsi="Times New Roman" w:cs="Times New Roman"/>
          <w:color w:val="001A74" w:themeColor="accent1" w:themeShade="BF"/>
          <w:sz w:val="24"/>
          <w:szCs w:val="24"/>
        </w:rPr>
        <w:t>the academic</w:t>
      </w:r>
      <w:proofErr w:type="gramEnd"/>
      <w:r w:rsidRPr="00585C71">
        <w:rPr>
          <w:rFonts w:ascii="Times New Roman" w:hAnsi="Times New Roman" w:cs="Times New Roman"/>
          <w:color w:val="001A74" w:themeColor="accent1" w:themeShade="BF"/>
          <w:sz w:val="24"/>
          <w:szCs w:val="24"/>
        </w:rPr>
        <w:t xml:space="preserve"> performance, and other factors might also have an important role to play.</w:t>
      </w:r>
    </w:p>
    <w:p w14:paraId="5FBF5F23" w14:textId="77777777" w:rsidR="00983D3B" w:rsidRPr="00EB0D4D" w:rsidRDefault="00983D3B" w:rsidP="00EB0D4D">
      <w:pPr>
        <w:pStyle w:val="HintText"/>
        <w:jc w:val="both"/>
        <w:rPr>
          <w:b/>
          <w:bCs/>
          <w:color w:val="001A74" w:themeColor="accent1" w:themeShade="BF"/>
          <w:sz w:val="24"/>
          <w:szCs w:val="24"/>
          <w:highlight w:val="yellow"/>
        </w:rPr>
      </w:pPr>
      <w:r w:rsidRPr="00EB0D4D">
        <w:rPr>
          <w:b/>
          <w:bCs/>
          <w:color w:val="001A74" w:themeColor="accent1" w:themeShade="BF"/>
          <w:sz w:val="24"/>
          <w:szCs w:val="24"/>
          <w:highlight w:val="yellow"/>
        </w:rPr>
        <w:t>Pearson ≈ 0.025</w:t>
      </w:r>
    </w:p>
    <w:p w14:paraId="4BB1AE96" w14:textId="77777777" w:rsidR="00983D3B" w:rsidRPr="00EB0D4D" w:rsidRDefault="00983D3B" w:rsidP="00EB0D4D">
      <w:pPr>
        <w:pStyle w:val="HintText"/>
        <w:jc w:val="both"/>
        <w:rPr>
          <w:b/>
          <w:bCs/>
          <w:color w:val="001A74" w:themeColor="accent1" w:themeShade="BF"/>
          <w:sz w:val="24"/>
          <w:szCs w:val="24"/>
          <w:highlight w:val="yellow"/>
        </w:rPr>
      </w:pPr>
      <w:r w:rsidRPr="00EB0D4D">
        <w:rPr>
          <w:b/>
          <w:bCs/>
          <w:color w:val="001A74" w:themeColor="accent1" w:themeShade="BF"/>
          <w:sz w:val="24"/>
          <w:szCs w:val="24"/>
          <w:highlight w:val="yellow"/>
        </w:rPr>
        <w:t>Spearman ≈ 0.024</w:t>
      </w:r>
    </w:p>
    <w:p w14:paraId="31F53C62" w14:textId="5DAA4C89" w:rsidR="000A62A4" w:rsidRPr="009667CD" w:rsidRDefault="003975DD" w:rsidP="009667CD">
      <w:pPr>
        <w:pStyle w:val="HintText"/>
        <w:rPr>
          <w:color w:val="001A74" w:themeColor="accent1" w:themeShade="BF"/>
          <w:highlight w:val="yellow"/>
        </w:rPr>
      </w:pPr>
      <w:r w:rsidRPr="003975DD">
        <w:rPr>
          <w:noProof/>
          <w:color w:val="001A74" w:themeColor="accent1" w:themeShade="BF"/>
        </w:rPr>
        <w:drawing>
          <wp:inline distT="0" distB="0" distL="0" distR="0" wp14:anchorId="35F32E27" wp14:editId="477A9472">
            <wp:extent cx="5727700" cy="1356360"/>
            <wp:effectExtent l="0" t="0" r="6350" b="0"/>
            <wp:docPr id="137818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2936" name=""/>
                    <pic:cNvPicPr/>
                  </pic:nvPicPr>
                  <pic:blipFill>
                    <a:blip r:embed="rId17"/>
                    <a:stretch>
                      <a:fillRect/>
                    </a:stretch>
                  </pic:blipFill>
                  <pic:spPr>
                    <a:xfrm>
                      <a:off x="0" y="0"/>
                      <a:ext cx="5727700" cy="1356360"/>
                    </a:xfrm>
                    <a:prstGeom prst="rect">
                      <a:avLst/>
                    </a:prstGeom>
                  </pic:spPr>
                </pic:pic>
              </a:graphicData>
            </a:graphic>
          </wp:inline>
        </w:drawing>
      </w:r>
    </w:p>
    <w:p w14:paraId="77D04CFF" w14:textId="77AC12E9" w:rsidR="00986285" w:rsidRPr="00E05479" w:rsidRDefault="007101DF" w:rsidP="00390F22">
      <w:pPr>
        <w:pStyle w:val="HintText"/>
        <w:rPr>
          <w:b/>
          <w:bCs/>
          <w:sz w:val="28"/>
          <w:szCs w:val="28"/>
          <w:highlight w:val="yellow"/>
        </w:rPr>
      </w:pPr>
      <w:r w:rsidRPr="00E05479">
        <w:rPr>
          <w:b/>
          <w:bCs/>
          <w:sz w:val="28"/>
          <w:szCs w:val="28"/>
          <w:highlight w:val="yellow"/>
        </w:rPr>
        <w:t>Answer:</w:t>
      </w:r>
    </w:p>
    <w:p w14:paraId="3DDB0527" w14:textId="77777777" w:rsidR="00F97C41" w:rsidRPr="00390F22" w:rsidRDefault="00F97C41" w:rsidP="00390F22">
      <w:pPr>
        <w:pStyle w:val="HintText"/>
        <w:rPr>
          <w:sz w:val="28"/>
          <w:szCs w:val="28"/>
          <w:highlight w:val="yellow"/>
        </w:rPr>
      </w:pPr>
    </w:p>
    <w:p w14:paraId="2899CFEC" w14:textId="77777777" w:rsidR="00A56387" w:rsidRPr="00585C71" w:rsidRDefault="00A56387" w:rsidP="00727972">
      <w:pPr>
        <w:pStyle w:val="HintText"/>
        <w:spacing w:line="276" w:lineRule="auto"/>
        <w:jc w:val="both"/>
        <w:rPr>
          <w:rFonts w:ascii="Times New Roman" w:hAnsi="Times New Roman" w:cs="Times New Roman"/>
          <w:color w:val="00249C" w:themeColor="accent1"/>
          <w:sz w:val="24"/>
          <w:szCs w:val="24"/>
          <w:rtl/>
        </w:rPr>
      </w:pPr>
      <w:r w:rsidRPr="00585C71">
        <w:rPr>
          <w:rFonts w:ascii="Times New Roman" w:hAnsi="Times New Roman" w:cs="Times New Roman"/>
          <w:color w:val="00249C" w:themeColor="accent1"/>
          <w:sz w:val="24"/>
          <w:szCs w:val="24"/>
        </w:rPr>
        <w:t>The Pearson correlation test and Spearman correlation test were employed to determine the relationship that exists between the dependent variable and the selected independent variable.</w:t>
      </w:r>
    </w:p>
    <w:p w14:paraId="02E04128" w14:textId="77777777" w:rsidR="00A56387" w:rsidRPr="00585C71" w:rsidRDefault="00A56387" w:rsidP="00727972">
      <w:pPr>
        <w:pStyle w:val="HintText"/>
        <w:spacing w:line="276" w:lineRule="auto"/>
        <w:jc w:val="both"/>
        <w:rPr>
          <w:rFonts w:ascii="Times New Roman" w:hAnsi="Times New Roman" w:cs="Times New Roman"/>
          <w:color w:val="00249C" w:themeColor="accent1"/>
          <w:sz w:val="24"/>
          <w:szCs w:val="24"/>
          <w:rtl/>
        </w:rPr>
      </w:pPr>
    </w:p>
    <w:p w14:paraId="41CF025F" w14:textId="77777777" w:rsidR="00A56387" w:rsidRPr="00585C71" w:rsidRDefault="00A56387" w:rsidP="00727972">
      <w:pPr>
        <w:pStyle w:val="HintText"/>
        <w:spacing w:line="276" w:lineRule="auto"/>
        <w:jc w:val="both"/>
        <w:rPr>
          <w:rFonts w:ascii="Times New Roman" w:hAnsi="Times New Roman" w:cs="Times New Roman"/>
          <w:color w:val="00249C" w:themeColor="accent1"/>
          <w:sz w:val="24"/>
          <w:szCs w:val="24"/>
          <w:rtl/>
        </w:rPr>
      </w:pPr>
      <w:r w:rsidRPr="00585C71">
        <w:rPr>
          <w:rFonts w:ascii="Times New Roman" w:hAnsi="Times New Roman" w:cs="Times New Roman"/>
          <w:color w:val="00249C" w:themeColor="accent1"/>
          <w:sz w:val="24"/>
          <w:szCs w:val="24"/>
        </w:rPr>
        <w:t>The Pearson correlation test determines the extent of the relationship, while Spearman correlation determines the relationship using ranked values.</w:t>
      </w:r>
    </w:p>
    <w:p w14:paraId="752F95C6" w14:textId="77777777" w:rsidR="00A56387" w:rsidRPr="00585C71" w:rsidRDefault="00A56387" w:rsidP="00727972">
      <w:pPr>
        <w:pStyle w:val="HintText"/>
        <w:spacing w:line="276" w:lineRule="auto"/>
        <w:jc w:val="both"/>
        <w:rPr>
          <w:rFonts w:ascii="Times New Roman" w:hAnsi="Times New Roman" w:cs="Times New Roman"/>
          <w:color w:val="00249C" w:themeColor="accent1"/>
          <w:sz w:val="24"/>
          <w:szCs w:val="24"/>
          <w:rtl/>
        </w:rPr>
      </w:pPr>
    </w:p>
    <w:p w14:paraId="21ECBC76" w14:textId="3D91B754" w:rsidR="00986285" w:rsidRPr="00585C71" w:rsidRDefault="00A56387" w:rsidP="00727972">
      <w:pPr>
        <w:pStyle w:val="HintText"/>
        <w:spacing w:line="276" w:lineRule="auto"/>
        <w:jc w:val="both"/>
        <w:rPr>
          <w:rFonts w:ascii="Times New Roman" w:hAnsi="Times New Roman" w:cs="Times New Roman"/>
          <w:sz w:val="24"/>
          <w:szCs w:val="24"/>
          <w:highlight w:val="yellow"/>
        </w:rPr>
      </w:pPr>
      <w:r w:rsidRPr="00585C71">
        <w:rPr>
          <w:rFonts w:ascii="Times New Roman" w:hAnsi="Times New Roman" w:cs="Times New Roman"/>
          <w:color w:val="00249C" w:themeColor="accent1"/>
          <w:sz w:val="24"/>
          <w:szCs w:val="24"/>
        </w:rPr>
        <w:t>The results show a very weak relationship, implying that the selected independent variable does not influence academic performance.</w:t>
      </w:r>
    </w:p>
    <w:p w14:paraId="18B23C99" w14:textId="77777777" w:rsidR="00A12254" w:rsidRDefault="00A12254" w:rsidP="00A12254">
      <w:pPr>
        <w:pStyle w:val="HintText"/>
        <w:rPr>
          <w:highlight w:val="green"/>
        </w:rPr>
      </w:pPr>
    </w:p>
    <w:p w14:paraId="08CB6917" w14:textId="4D96D7FC" w:rsidR="00A12254" w:rsidRPr="007B3CD0" w:rsidRDefault="00A12254" w:rsidP="00A12254">
      <w:pPr>
        <w:pStyle w:val="Heading2"/>
      </w:pPr>
      <w:r>
        <w:t>One Sample T-test</w:t>
      </w:r>
      <w:r w:rsidRPr="007B3CD0">
        <w:t xml:space="preserve"> </w:t>
      </w:r>
      <w:r w:rsidR="0088626E">
        <w:t>(2 points)</w:t>
      </w:r>
      <w:r w:rsidRPr="007B3CD0">
        <w:tab/>
      </w:r>
    </w:p>
    <w:p w14:paraId="24F11C17" w14:textId="774D0FB5" w:rsidR="00E10148" w:rsidRDefault="00A12254" w:rsidP="009667CD">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Assess the performance of the dependent variable to know whether the sample is representative of the normal population by a one-sample t-</w:t>
      </w:r>
      <w:proofErr w:type="gramStart"/>
      <w:r w:rsidRPr="0017692A">
        <w:rPr>
          <w:rFonts w:cstheme="minorBidi"/>
          <w:iCs/>
          <w:sz w:val="21"/>
          <w:szCs w:val="21"/>
          <w:highlight w:val="green"/>
        </w:rPr>
        <w:t>test..</w:t>
      </w:r>
      <w:proofErr w:type="gramEnd"/>
      <w:r w:rsidRPr="00832703">
        <w:rPr>
          <w:highlight w:val="green"/>
        </w:rPr>
        <w:t>&gt;&gt;</w:t>
      </w:r>
    </w:p>
    <w:p w14:paraId="41B62918" w14:textId="737DDAD6" w:rsidR="00C058F2" w:rsidRDefault="00E10148" w:rsidP="00390F22">
      <w:pPr>
        <w:pStyle w:val="HintText"/>
        <w:rPr>
          <w:b/>
          <w:bCs/>
          <w:sz w:val="28"/>
          <w:szCs w:val="28"/>
          <w:highlight w:val="yellow"/>
        </w:rPr>
      </w:pPr>
      <w:r w:rsidRPr="00585C71">
        <w:rPr>
          <w:b/>
          <w:bCs/>
          <w:sz w:val="28"/>
          <w:szCs w:val="28"/>
          <w:highlight w:val="yellow"/>
        </w:rPr>
        <w:t>Answer:</w:t>
      </w:r>
    </w:p>
    <w:p w14:paraId="33DDAD11" w14:textId="77777777" w:rsidR="00F97C41" w:rsidRPr="00390F22" w:rsidRDefault="00F97C41" w:rsidP="009F1FF0">
      <w:pPr>
        <w:pStyle w:val="HintText"/>
        <w:rPr>
          <w:b/>
          <w:bCs/>
          <w:sz w:val="28"/>
          <w:szCs w:val="28"/>
          <w:highlight w:val="yellow"/>
        </w:rPr>
      </w:pPr>
    </w:p>
    <w:p w14:paraId="548C817E" w14:textId="77777777" w:rsidR="006170BB" w:rsidRPr="00585C71" w:rsidRDefault="006170BB" w:rsidP="00727972">
      <w:pPr>
        <w:pStyle w:val="HintText"/>
        <w:spacing w:line="276" w:lineRule="auto"/>
        <w:jc w:val="both"/>
        <w:rPr>
          <w:rFonts w:ascii="Times New Roman" w:hAnsi="Times New Roman" w:cs="Times New Roman"/>
          <w:color w:val="001A74" w:themeColor="accent1" w:themeShade="BF"/>
          <w:sz w:val="24"/>
          <w:szCs w:val="24"/>
          <w:rtl/>
        </w:rPr>
      </w:pPr>
      <w:r w:rsidRPr="00585C71">
        <w:rPr>
          <w:rFonts w:ascii="Times New Roman" w:hAnsi="Times New Roman" w:cs="Times New Roman"/>
          <w:color w:val="001A74" w:themeColor="accent1" w:themeShade="BF"/>
          <w:sz w:val="24"/>
          <w:szCs w:val="24"/>
        </w:rPr>
        <w:t xml:space="preserve">A one-sample t-test was used for comparing the </w:t>
      </w:r>
      <w:proofErr w:type="gramStart"/>
      <w:r w:rsidRPr="00585C71">
        <w:rPr>
          <w:rFonts w:ascii="Times New Roman" w:hAnsi="Times New Roman" w:cs="Times New Roman"/>
          <w:color w:val="001A74" w:themeColor="accent1" w:themeShade="BF"/>
          <w:sz w:val="24"/>
          <w:szCs w:val="24"/>
        </w:rPr>
        <w:t>mean</w:t>
      </w:r>
      <w:proofErr w:type="gramEnd"/>
      <w:r w:rsidRPr="00585C71">
        <w:rPr>
          <w:rFonts w:ascii="Times New Roman" w:hAnsi="Times New Roman" w:cs="Times New Roman"/>
          <w:color w:val="001A74" w:themeColor="accent1" w:themeShade="BF"/>
          <w:sz w:val="24"/>
          <w:szCs w:val="24"/>
        </w:rPr>
        <w:t xml:space="preserve"> of the dependent variable with the hypothesized value.</w:t>
      </w:r>
    </w:p>
    <w:p w14:paraId="0851CCD5" w14:textId="77777777" w:rsidR="006170BB" w:rsidRPr="00585C71" w:rsidRDefault="006170BB" w:rsidP="00727972">
      <w:pPr>
        <w:pStyle w:val="HintText"/>
        <w:spacing w:line="276" w:lineRule="auto"/>
        <w:jc w:val="both"/>
        <w:rPr>
          <w:rFonts w:ascii="Times New Roman" w:hAnsi="Times New Roman" w:cs="Times New Roman"/>
          <w:color w:val="001A74" w:themeColor="accent1" w:themeShade="BF"/>
          <w:sz w:val="24"/>
          <w:szCs w:val="24"/>
          <w:rtl/>
        </w:rPr>
      </w:pPr>
    </w:p>
    <w:p w14:paraId="4500DD1B" w14:textId="452BB1DD" w:rsidR="00C058F2" w:rsidRPr="00585C71" w:rsidRDefault="006170BB" w:rsidP="00727972">
      <w:pPr>
        <w:pStyle w:val="HintText"/>
        <w:spacing w:line="276" w:lineRule="auto"/>
        <w:jc w:val="both"/>
        <w:rPr>
          <w:rFonts w:ascii="Times New Roman" w:hAnsi="Times New Roman" w:cs="Times New Roman"/>
          <w:color w:val="001A74" w:themeColor="accent1" w:themeShade="BF"/>
          <w:sz w:val="24"/>
          <w:szCs w:val="24"/>
          <w:rtl/>
        </w:rPr>
      </w:pPr>
      <w:r w:rsidRPr="00585C71">
        <w:rPr>
          <w:rFonts w:ascii="Times New Roman" w:hAnsi="Times New Roman" w:cs="Times New Roman"/>
          <w:color w:val="001A74" w:themeColor="accent1" w:themeShade="BF"/>
          <w:sz w:val="24"/>
          <w:szCs w:val="24"/>
        </w:rPr>
        <w:t>Based on the value obtained from the test, the results enable the assessment of whether there is a statistically significant difference between the sample mean and the assumed average value, with the aim of evaluating the academic performance of students in relation to the assumed value.</w:t>
      </w:r>
    </w:p>
    <w:p w14:paraId="7D67102D" w14:textId="77777777" w:rsidR="00E63F33" w:rsidRPr="00585C71" w:rsidRDefault="00E63F33" w:rsidP="00727972">
      <w:pPr>
        <w:pStyle w:val="HintText"/>
        <w:spacing w:line="276" w:lineRule="auto"/>
        <w:jc w:val="both"/>
        <w:rPr>
          <w:rFonts w:ascii="Times New Roman" w:hAnsi="Times New Roman" w:cs="Times New Roman"/>
          <w:color w:val="001A74" w:themeColor="accent1" w:themeShade="BF"/>
          <w:sz w:val="24"/>
          <w:szCs w:val="24"/>
          <w:rtl/>
        </w:rPr>
      </w:pPr>
    </w:p>
    <w:p w14:paraId="779047AB" w14:textId="77777777" w:rsidR="00E63F33" w:rsidRPr="00585C71" w:rsidRDefault="00E63F33" w:rsidP="00727972">
      <w:pPr>
        <w:pStyle w:val="HintText"/>
        <w:spacing w:line="276" w:lineRule="auto"/>
        <w:jc w:val="both"/>
        <w:rPr>
          <w:rFonts w:ascii="Times New Roman" w:hAnsi="Times New Roman" w:cs="Times New Roman"/>
          <w:color w:val="001A74" w:themeColor="accent1" w:themeShade="BF"/>
          <w:sz w:val="24"/>
          <w:szCs w:val="24"/>
        </w:rPr>
      </w:pPr>
      <w:r w:rsidRPr="00585C71">
        <w:rPr>
          <w:rFonts w:ascii="Times New Roman" w:hAnsi="Times New Roman" w:cs="Times New Roman"/>
          <w:color w:val="001A74" w:themeColor="accent1" w:themeShade="BF"/>
          <w:sz w:val="24"/>
          <w:szCs w:val="24"/>
        </w:rPr>
        <w:t>Based on the p-value obtained, the test indicates whether the sample mean is significantly different from the hypothesized value.</w:t>
      </w:r>
    </w:p>
    <w:p w14:paraId="5B157637" w14:textId="77777777" w:rsidR="00E63F33" w:rsidRDefault="00E63F33" w:rsidP="00A12254">
      <w:pPr>
        <w:pStyle w:val="HintText"/>
        <w:rPr>
          <w:color w:val="001A74" w:themeColor="accent1" w:themeShade="BF"/>
          <w:rtl/>
        </w:rPr>
      </w:pPr>
    </w:p>
    <w:p w14:paraId="44718120" w14:textId="77777777" w:rsidR="006170BB" w:rsidRPr="00EB0D4D" w:rsidRDefault="006170BB" w:rsidP="00A12254">
      <w:pPr>
        <w:pStyle w:val="HintText"/>
        <w:rPr>
          <w:color w:val="001A74" w:themeColor="accent1" w:themeShade="BF"/>
          <w:sz w:val="22"/>
          <w:szCs w:val="22"/>
          <w:rtl/>
        </w:rPr>
      </w:pPr>
    </w:p>
    <w:p w14:paraId="0EB63EA0" w14:textId="4312C34A" w:rsidR="00201996" w:rsidRPr="00EB0D4D" w:rsidRDefault="00201996" w:rsidP="00201996">
      <w:pPr>
        <w:pStyle w:val="HintText"/>
        <w:rPr>
          <w:color w:val="001A74" w:themeColor="accent1" w:themeShade="BF"/>
          <w:sz w:val="22"/>
          <w:szCs w:val="22"/>
          <w:highlight w:val="yellow"/>
        </w:rPr>
      </w:pPr>
      <w:r w:rsidRPr="00EB0D4D">
        <w:rPr>
          <w:b/>
          <w:bCs/>
          <w:color w:val="001A74" w:themeColor="accent1" w:themeShade="BF"/>
          <w:sz w:val="22"/>
          <w:szCs w:val="22"/>
          <w:highlight w:val="yellow"/>
        </w:rPr>
        <w:lastRenderedPageBreak/>
        <w:t>p-value &lt; 0.05</w:t>
      </w:r>
    </w:p>
    <w:p w14:paraId="11E57D5F" w14:textId="77777777" w:rsidR="00AC56E3" w:rsidRPr="00EB0D4D" w:rsidRDefault="00201996" w:rsidP="00201996">
      <w:pPr>
        <w:pStyle w:val="HintText"/>
        <w:rPr>
          <w:b/>
          <w:bCs/>
          <w:color w:val="001A74" w:themeColor="accent1" w:themeShade="BF"/>
          <w:sz w:val="22"/>
          <w:szCs w:val="22"/>
          <w:highlight w:val="yellow"/>
          <w:rtl/>
        </w:rPr>
      </w:pPr>
      <w:r w:rsidRPr="00EB0D4D">
        <w:rPr>
          <w:b/>
          <w:bCs/>
          <w:color w:val="001A74" w:themeColor="accent1" w:themeShade="BF"/>
          <w:sz w:val="22"/>
          <w:szCs w:val="22"/>
          <w:highlight w:val="yellow"/>
        </w:rPr>
        <w:t>p-value ≥ 0.05</w:t>
      </w:r>
    </w:p>
    <w:p w14:paraId="32D65D99" w14:textId="77777777" w:rsidR="00AC56E3" w:rsidRDefault="00AC56E3" w:rsidP="00201996">
      <w:pPr>
        <w:pStyle w:val="HintText"/>
        <w:rPr>
          <w:b/>
          <w:bCs/>
          <w:color w:val="001A74" w:themeColor="accent1" w:themeShade="BF"/>
          <w:highlight w:val="yellow"/>
          <w:rtl/>
        </w:rPr>
      </w:pPr>
    </w:p>
    <w:p w14:paraId="7678514A" w14:textId="77777777" w:rsidR="00AC56E3" w:rsidRPr="00EB0D4D" w:rsidRDefault="00AC56E3" w:rsidP="00AC56E3">
      <w:pPr>
        <w:pStyle w:val="HintText"/>
        <w:rPr>
          <w:rFonts w:ascii="Times New Roman" w:hAnsi="Times New Roman" w:cs="Times New Roman"/>
          <w:color w:val="001A74" w:themeColor="accent1" w:themeShade="BF"/>
          <w:sz w:val="24"/>
          <w:szCs w:val="24"/>
          <w:highlight w:val="yellow"/>
          <w:rtl/>
        </w:rPr>
      </w:pPr>
      <w:r w:rsidRPr="00EB0D4D">
        <w:rPr>
          <w:rFonts w:ascii="Times New Roman" w:hAnsi="Times New Roman" w:cs="Times New Roman"/>
          <w:color w:val="001A74" w:themeColor="accent1" w:themeShade="BF"/>
          <w:sz w:val="24"/>
          <w:szCs w:val="24"/>
          <w:highlight w:val="yellow"/>
        </w:rPr>
        <w:t>A p-</w:t>
      </w:r>
      <w:proofErr w:type="gramStart"/>
      <w:r w:rsidRPr="00EB0D4D">
        <w:rPr>
          <w:rFonts w:ascii="Times New Roman" w:hAnsi="Times New Roman" w:cs="Times New Roman"/>
          <w:color w:val="001A74" w:themeColor="accent1" w:themeShade="BF"/>
          <w:sz w:val="24"/>
          <w:szCs w:val="24"/>
          <w:highlight w:val="yellow"/>
        </w:rPr>
        <w:t>value</w:t>
      </w:r>
      <w:proofErr w:type="gramEnd"/>
      <w:r w:rsidRPr="00EB0D4D">
        <w:rPr>
          <w:rFonts w:ascii="Times New Roman" w:hAnsi="Times New Roman" w:cs="Times New Roman"/>
          <w:color w:val="001A74" w:themeColor="accent1" w:themeShade="BF"/>
          <w:sz w:val="24"/>
          <w:szCs w:val="24"/>
          <w:highlight w:val="yellow"/>
        </w:rPr>
        <w:t xml:space="preserve"> less than 0.05 means that the result is statistically significant.</w:t>
      </w:r>
      <w:r w:rsidRPr="00EB0D4D">
        <w:rPr>
          <w:rFonts w:ascii="Times New Roman" w:hAnsi="Times New Roman" w:cs="Times New Roman"/>
          <w:color w:val="001A74" w:themeColor="accent1" w:themeShade="BF"/>
          <w:sz w:val="24"/>
          <w:szCs w:val="24"/>
          <w:highlight w:val="yellow"/>
        </w:rPr>
        <w:br/>
        <w:t>A p-value equal to or greater than 0.05 means that the result is not statistically significant.</w:t>
      </w:r>
    </w:p>
    <w:p w14:paraId="41AE5472" w14:textId="30D527B9" w:rsidR="00A12254" w:rsidRPr="00390F22" w:rsidRDefault="0058771C" w:rsidP="00390F22">
      <w:pPr>
        <w:pStyle w:val="HintText"/>
        <w:rPr>
          <w:color w:val="001A74" w:themeColor="accent1" w:themeShade="BF"/>
          <w:highlight w:val="yellow"/>
        </w:rPr>
      </w:pPr>
      <w:r w:rsidRPr="0058771C">
        <w:rPr>
          <w:noProof/>
          <w:color w:val="001A74" w:themeColor="accent1" w:themeShade="BF"/>
        </w:rPr>
        <w:drawing>
          <wp:inline distT="0" distB="0" distL="0" distR="0" wp14:anchorId="002F5F37" wp14:editId="7D0A31FA">
            <wp:extent cx="5727700" cy="1404620"/>
            <wp:effectExtent l="0" t="0" r="6350" b="5080"/>
            <wp:docPr id="68274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42589" name=""/>
                    <pic:cNvPicPr/>
                  </pic:nvPicPr>
                  <pic:blipFill>
                    <a:blip r:embed="rId18"/>
                    <a:stretch>
                      <a:fillRect/>
                    </a:stretch>
                  </pic:blipFill>
                  <pic:spPr>
                    <a:xfrm>
                      <a:off x="0" y="0"/>
                      <a:ext cx="5727700" cy="1404620"/>
                    </a:xfrm>
                    <a:prstGeom prst="rect">
                      <a:avLst/>
                    </a:prstGeom>
                  </pic:spPr>
                </pic:pic>
              </a:graphicData>
            </a:graphic>
          </wp:inline>
        </w:drawing>
      </w:r>
    </w:p>
    <w:p w14:paraId="79F9001E" w14:textId="77777777" w:rsidR="00206C68" w:rsidRDefault="00206C68" w:rsidP="00356C86">
      <w:pPr>
        <w:rPr>
          <w:rStyle w:val="Emphasis"/>
        </w:rPr>
      </w:pPr>
    </w:p>
    <w:p w14:paraId="22DAF95D" w14:textId="77777777" w:rsidR="00206C68" w:rsidRDefault="00206C68" w:rsidP="00356C86">
      <w:pPr>
        <w:rPr>
          <w:rStyle w:val="Emphasis"/>
        </w:rPr>
      </w:pPr>
    </w:p>
    <w:p w14:paraId="0C066D4C" w14:textId="60867FA0" w:rsidR="00222206" w:rsidRPr="00FD6E19" w:rsidRDefault="00222206" w:rsidP="00356C86">
      <w:pPr>
        <w:rPr>
          <w:rStyle w:val="Emphasis"/>
        </w:rPr>
      </w:pPr>
      <w:r w:rsidRPr="00FD6E19">
        <w:rPr>
          <w:rStyle w:val="Emphasis"/>
        </w:rPr>
        <w:t>End of Documentation.</w:t>
      </w:r>
    </w:p>
    <w:p w14:paraId="0138F482" w14:textId="77777777" w:rsidR="00AE6898" w:rsidRPr="009D4E4B" w:rsidRDefault="00AE6898" w:rsidP="000B7478">
      <w:pPr>
        <w:rPr>
          <w:rFonts w:cstheme="minorHAnsi"/>
          <w:color w:val="262626" w:themeColor="text1" w:themeTint="D9"/>
        </w:rPr>
      </w:pPr>
    </w:p>
    <w:sectPr w:rsidR="00AE6898" w:rsidRPr="009D4E4B" w:rsidSect="006B1758">
      <w:headerReference w:type="default" r:id="rId19"/>
      <w:footerReference w:type="default" r:id="rId20"/>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286A" w14:textId="77777777" w:rsidR="00125059" w:rsidRDefault="00125059" w:rsidP="00244E19">
      <w:r>
        <w:separator/>
      </w:r>
    </w:p>
  </w:endnote>
  <w:endnote w:type="continuationSeparator" w:id="0">
    <w:p w14:paraId="3591C750" w14:textId="77777777" w:rsidR="00125059" w:rsidRDefault="00125059"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4F3D" w14:textId="77777777" w:rsidR="00125059" w:rsidRDefault="00125059" w:rsidP="00244E19">
      <w:r>
        <w:separator/>
      </w:r>
    </w:p>
  </w:footnote>
  <w:footnote w:type="continuationSeparator" w:id="0">
    <w:p w14:paraId="386ECCB6" w14:textId="77777777" w:rsidR="00125059" w:rsidRDefault="00125059"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E548B"/>
    <w:multiLevelType w:val="multilevel"/>
    <w:tmpl w:val="45B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131426"/>
    <w:multiLevelType w:val="hybridMultilevel"/>
    <w:tmpl w:val="DECCB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9366909"/>
    <w:multiLevelType w:val="multilevel"/>
    <w:tmpl w:val="8CF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54256">
    <w:abstractNumId w:val="5"/>
  </w:num>
  <w:num w:numId="2" w16cid:durableId="254557701">
    <w:abstractNumId w:val="0"/>
  </w:num>
  <w:num w:numId="3" w16cid:durableId="1557427117">
    <w:abstractNumId w:val="2"/>
  </w:num>
  <w:num w:numId="4" w16cid:durableId="390545116">
    <w:abstractNumId w:val="3"/>
  </w:num>
  <w:num w:numId="5" w16cid:durableId="1559903321">
    <w:abstractNumId w:val="4"/>
  </w:num>
  <w:num w:numId="6" w16cid:durableId="261886953">
    <w:abstractNumId w:val="1"/>
  </w:num>
  <w:num w:numId="7" w16cid:durableId="687023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03F81"/>
    <w:rsid w:val="00072F4F"/>
    <w:rsid w:val="000772DC"/>
    <w:rsid w:val="000A62A4"/>
    <w:rsid w:val="000A7215"/>
    <w:rsid w:val="000B44A4"/>
    <w:rsid w:val="000B5F95"/>
    <w:rsid w:val="000B7478"/>
    <w:rsid w:val="000C1D75"/>
    <w:rsid w:val="000C5C13"/>
    <w:rsid w:val="000C652D"/>
    <w:rsid w:val="000C6A89"/>
    <w:rsid w:val="000C7A41"/>
    <w:rsid w:val="000D7C7E"/>
    <w:rsid w:val="000E05B7"/>
    <w:rsid w:val="000F061F"/>
    <w:rsid w:val="000F2E12"/>
    <w:rsid w:val="00101436"/>
    <w:rsid w:val="00104270"/>
    <w:rsid w:val="00105967"/>
    <w:rsid w:val="00117AB6"/>
    <w:rsid w:val="00125059"/>
    <w:rsid w:val="00140E0F"/>
    <w:rsid w:val="00152ECB"/>
    <w:rsid w:val="00154184"/>
    <w:rsid w:val="00170ED7"/>
    <w:rsid w:val="001733A4"/>
    <w:rsid w:val="0017662E"/>
    <w:rsid w:val="00190787"/>
    <w:rsid w:val="00195470"/>
    <w:rsid w:val="001A4AAF"/>
    <w:rsid w:val="001A7AB5"/>
    <w:rsid w:val="001B3178"/>
    <w:rsid w:val="001C408E"/>
    <w:rsid w:val="001C6B12"/>
    <w:rsid w:val="001D08D0"/>
    <w:rsid w:val="001D3EE7"/>
    <w:rsid w:val="001D59C7"/>
    <w:rsid w:val="001E6C10"/>
    <w:rsid w:val="001E783A"/>
    <w:rsid w:val="00200D6A"/>
    <w:rsid w:val="002015EF"/>
    <w:rsid w:val="00201996"/>
    <w:rsid w:val="00206C68"/>
    <w:rsid w:val="00213997"/>
    <w:rsid w:val="00222206"/>
    <w:rsid w:val="00241672"/>
    <w:rsid w:val="00244E19"/>
    <w:rsid w:val="00245235"/>
    <w:rsid w:val="00262EC0"/>
    <w:rsid w:val="002667B5"/>
    <w:rsid w:val="00274DD8"/>
    <w:rsid w:val="00275B70"/>
    <w:rsid w:val="00292B47"/>
    <w:rsid w:val="00292E9E"/>
    <w:rsid w:val="002B1C6F"/>
    <w:rsid w:val="002B7605"/>
    <w:rsid w:val="002D6008"/>
    <w:rsid w:val="002E4BFC"/>
    <w:rsid w:val="002F25A6"/>
    <w:rsid w:val="00300F6C"/>
    <w:rsid w:val="003034C7"/>
    <w:rsid w:val="00304027"/>
    <w:rsid w:val="003045BD"/>
    <w:rsid w:val="00315867"/>
    <w:rsid w:val="00315F3D"/>
    <w:rsid w:val="00316200"/>
    <w:rsid w:val="00320558"/>
    <w:rsid w:val="00330BEE"/>
    <w:rsid w:val="00345846"/>
    <w:rsid w:val="00355590"/>
    <w:rsid w:val="00356C86"/>
    <w:rsid w:val="003602EB"/>
    <w:rsid w:val="00361EAD"/>
    <w:rsid w:val="00363487"/>
    <w:rsid w:val="00365956"/>
    <w:rsid w:val="00377F26"/>
    <w:rsid w:val="003840D1"/>
    <w:rsid w:val="00390F22"/>
    <w:rsid w:val="0039548D"/>
    <w:rsid w:val="003975DD"/>
    <w:rsid w:val="003A1197"/>
    <w:rsid w:val="003A4F3C"/>
    <w:rsid w:val="003B479A"/>
    <w:rsid w:val="003B78FA"/>
    <w:rsid w:val="003E3E47"/>
    <w:rsid w:val="00405E15"/>
    <w:rsid w:val="00406F08"/>
    <w:rsid w:val="0040729E"/>
    <w:rsid w:val="00423F07"/>
    <w:rsid w:val="0042579A"/>
    <w:rsid w:val="00425A35"/>
    <w:rsid w:val="00434494"/>
    <w:rsid w:val="0043723C"/>
    <w:rsid w:val="004417BB"/>
    <w:rsid w:val="00457EF8"/>
    <w:rsid w:val="00467067"/>
    <w:rsid w:val="004739FA"/>
    <w:rsid w:val="004778FE"/>
    <w:rsid w:val="00481BFC"/>
    <w:rsid w:val="00486767"/>
    <w:rsid w:val="00491BCE"/>
    <w:rsid w:val="00496084"/>
    <w:rsid w:val="004B1F79"/>
    <w:rsid w:val="004C0364"/>
    <w:rsid w:val="004C72D9"/>
    <w:rsid w:val="004E4946"/>
    <w:rsid w:val="004E6BA4"/>
    <w:rsid w:val="004F6156"/>
    <w:rsid w:val="004F7402"/>
    <w:rsid w:val="00510737"/>
    <w:rsid w:val="0052367A"/>
    <w:rsid w:val="0053601C"/>
    <w:rsid w:val="00541CA6"/>
    <w:rsid w:val="00542EB9"/>
    <w:rsid w:val="00557ECB"/>
    <w:rsid w:val="0056163B"/>
    <w:rsid w:val="005705ED"/>
    <w:rsid w:val="005757BB"/>
    <w:rsid w:val="00582E16"/>
    <w:rsid w:val="00585C71"/>
    <w:rsid w:val="0058771C"/>
    <w:rsid w:val="00591D06"/>
    <w:rsid w:val="005B4C94"/>
    <w:rsid w:val="005B6DF7"/>
    <w:rsid w:val="005D1828"/>
    <w:rsid w:val="005D59CF"/>
    <w:rsid w:val="005E7713"/>
    <w:rsid w:val="005E7ABB"/>
    <w:rsid w:val="0060725D"/>
    <w:rsid w:val="0061528E"/>
    <w:rsid w:val="00615B61"/>
    <w:rsid w:val="006170BB"/>
    <w:rsid w:val="0062390E"/>
    <w:rsid w:val="006304CB"/>
    <w:rsid w:val="006503AF"/>
    <w:rsid w:val="00661C1B"/>
    <w:rsid w:val="00663E6E"/>
    <w:rsid w:val="00670FD7"/>
    <w:rsid w:val="00672386"/>
    <w:rsid w:val="006814A8"/>
    <w:rsid w:val="00685168"/>
    <w:rsid w:val="0068710D"/>
    <w:rsid w:val="006909F1"/>
    <w:rsid w:val="006A4CA4"/>
    <w:rsid w:val="006B1758"/>
    <w:rsid w:val="006E7433"/>
    <w:rsid w:val="006F54E6"/>
    <w:rsid w:val="00704EB8"/>
    <w:rsid w:val="007062F5"/>
    <w:rsid w:val="007101DF"/>
    <w:rsid w:val="00712ED2"/>
    <w:rsid w:val="007177B2"/>
    <w:rsid w:val="007241F1"/>
    <w:rsid w:val="0072761A"/>
    <w:rsid w:val="00727972"/>
    <w:rsid w:val="00735F80"/>
    <w:rsid w:val="007411C1"/>
    <w:rsid w:val="007812DB"/>
    <w:rsid w:val="0078629B"/>
    <w:rsid w:val="0079041A"/>
    <w:rsid w:val="007906EA"/>
    <w:rsid w:val="007917DE"/>
    <w:rsid w:val="00794BC3"/>
    <w:rsid w:val="007958F3"/>
    <w:rsid w:val="007B3CD0"/>
    <w:rsid w:val="007C0592"/>
    <w:rsid w:val="007C30E4"/>
    <w:rsid w:val="007C5C75"/>
    <w:rsid w:val="007D435F"/>
    <w:rsid w:val="007D69BE"/>
    <w:rsid w:val="007E17E0"/>
    <w:rsid w:val="007F13CE"/>
    <w:rsid w:val="007F745E"/>
    <w:rsid w:val="007F7E09"/>
    <w:rsid w:val="00800920"/>
    <w:rsid w:val="0080166D"/>
    <w:rsid w:val="008055B9"/>
    <w:rsid w:val="00812B5F"/>
    <w:rsid w:val="00820974"/>
    <w:rsid w:val="00832703"/>
    <w:rsid w:val="008623AB"/>
    <w:rsid w:val="00883EB5"/>
    <w:rsid w:val="0088626E"/>
    <w:rsid w:val="00887D75"/>
    <w:rsid w:val="0089119D"/>
    <w:rsid w:val="008917DB"/>
    <w:rsid w:val="00892261"/>
    <w:rsid w:val="008955B1"/>
    <w:rsid w:val="00895E1F"/>
    <w:rsid w:val="008A2DEE"/>
    <w:rsid w:val="008C0930"/>
    <w:rsid w:val="008D3769"/>
    <w:rsid w:val="008D5BE0"/>
    <w:rsid w:val="008F5042"/>
    <w:rsid w:val="00912E1E"/>
    <w:rsid w:val="009176EE"/>
    <w:rsid w:val="009224F3"/>
    <w:rsid w:val="009274FF"/>
    <w:rsid w:val="009324B0"/>
    <w:rsid w:val="009337EE"/>
    <w:rsid w:val="009407AF"/>
    <w:rsid w:val="0095167A"/>
    <w:rsid w:val="009573D5"/>
    <w:rsid w:val="009637C1"/>
    <w:rsid w:val="009667CD"/>
    <w:rsid w:val="00966A41"/>
    <w:rsid w:val="00972949"/>
    <w:rsid w:val="00977B05"/>
    <w:rsid w:val="009835D4"/>
    <w:rsid w:val="00983D3B"/>
    <w:rsid w:val="00984360"/>
    <w:rsid w:val="00986285"/>
    <w:rsid w:val="009936E3"/>
    <w:rsid w:val="009A04EE"/>
    <w:rsid w:val="009A0923"/>
    <w:rsid w:val="009A2BD1"/>
    <w:rsid w:val="009A59A0"/>
    <w:rsid w:val="009A69F1"/>
    <w:rsid w:val="009B015E"/>
    <w:rsid w:val="009C4F41"/>
    <w:rsid w:val="009D4E4B"/>
    <w:rsid w:val="009E3641"/>
    <w:rsid w:val="009F1FF0"/>
    <w:rsid w:val="00A00BC1"/>
    <w:rsid w:val="00A1007E"/>
    <w:rsid w:val="00A12254"/>
    <w:rsid w:val="00A13AFD"/>
    <w:rsid w:val="00A21932"/>
    <w:rsid w:val="00A3745B"/>
    <w:rsid w:val="00A56387"/>
    <w:rsid w:val="00A63A4B"/>
    <w:rsid w:val="00A70F94"/>
    <w:rsid w:val="00AB1AE9"/>
    <w:rsid w:val="00AB3499"/>
    <w:rsid w:val="00AB53AF"/>
    <w:rsid w:val="00AC0919"/>
    <w:rsid w:val="00AC4F94"/>
    <w:rsid w:val="00AC56E3"/>
    <w:rsid w:val="00AC7574"/>
    <w:rsid w:val="00AD55AF"/>
    <w:rsid w:val="00AD6D4D"/>
    <w:rsid w:val="00AE6898"/>
    <w:rsid w:val="00B07F39"/>
    <w:rsid w:val="00B1786B"/>
    <w:rsid w:val="00B21701"/>
    <w:rsid w:val="00B302C4"/>
    <w:rsid w:val="00B420CE"/>
    <w:rsid w:val="00B44F8F"/>
    <w:rsid w:val="00B51872"/>
    <w:rsid w:val="00B54816"/>
    <w:rsid w:val="00B56F9C"/>
    <w:rsid w:val="00B67B1A"/>
    <w:rsid w:val="00B70D9F"/>
    <w:rsid w:val="00B7457D"/>
    <w:rsid w:val="00B765D8"/>
    <w:rsid w:val="00B7759F"/>
    <w:rsid w:val="00B77F9C"/>
    <w:rsid w:val="00B86ED0"/>
    <w:rsid w:val="00BA09F2"/>
    <w:rsid w:val="00BA1E46"/>
    <w:rsid w:val="00BA6A6F"/>
    <w:rsid w:val="00BD7BD9"/>
    <w:rsid w:val="00BE3FE5"/>
    <w:rsid w:val="00BF3E6C"/>
    <w:rsid w:val="00C058F2"/>
    <w:rsid w:val="00C14B1D"/>
    <w:rsid w:val="00C24A70"/>
    <w:rsid w:val="00C26842"/>
    <w:rsid w:val="00C33467"/>
    <w:rsid w:val="00C52452"/>
    <w:rsid w:val="00C5766B"/>
    <w:rsid w:val="00C600EF"/>
    <w:rsid w:val="00C611CD"/>
    <w:rsid w:val="00C6138F"/>
    <w:rsid w:val="00C64BBC"/>
    <w:rsid w:val="00C80927"/>
    <w:rsid w:val="00C82C2A"/>
    <w:rsid w:val="00C85EF6"/>
    <w:rsid w:val="00C86822"/>
    <w:rsid w:val="00CA760E"/>
    <w:rsid w:val="00CC14B5"/>
    <w:rsid w:val="00CC3331"/>
    <w:rsid w:val="00CC4CD7"/>
    <w:rsid w:val="00CD3368"/>
    <w:rsid w:val="00CE2D58"/>
    <w:rsid w:val="00CE3056"/>
    <w:rsid w:val="00CE4F12"/>
    <w:rsid w:val="00CF4624"/>
    <w:rsid w:val="00D05946"/>
    <w:rsid w:val="00D0598D"/>
    <w:rsid w:val="00D43F66"/>
    <w:rsid w:val="00D52E35"/>
    <w:rsid w:val="00D54811"/>
    <w:rsid w:val="00D54DF6"/>
    <w:rsid w:val="00D67BAF"/>
    <w:rsid w:val="00D72EA1"/>
    <w:rsid w:val="00D852D6"/>
    <w:rsid w:val="00DA35F4"/>
    <w:rsid w:val="00DA56AB"/>
    <w:rsid w:val="00DA7EFB"/>
    <w:rsid w:val="00DB287A"/>
    <w:rsid w:val="00DC72C3"/>
    <w:rsid w:val="00DD3D69"/>
    <w:rsid w:val="00DE2ABE"/>
    <w:rsid w:val="00E05479"/>
    <w:rsid w:val="00E0743E"/>
    <w:rsid w:val="00E10148"/>
    <w:rsid w:val="00E23C75"/>
    <w:rsid w:val="00E42369"/>
    <w:rsid w:val="00E525B3"/>
    <w:rsid w:val="00E54AA2"/>
    <w:rsid w:val="00E63F33"/>
    <w:rsid w:val="00E64440"/>
    <w:rsid w:val="00E705C1"/>
    <w:rsid w:val="00E74F78"/>
    <w:rsid w:val="00E835D0"/>
    <w:rsid w:val="00E908BD"/>
    <w:rsid w:val="00E92333"/>
    <w:rsid w:val="00EB0D4D"/>
    <w:rsid w:val="00ED0601"/>
    <w:rsid w:val="00ED0DED"/>
    <w:rsid w:val="00EE5C84"/>
    <w:rsid w:val="00F068E9"/>
    <w:rsid w:val="00F10A5A"/>
    <w:rsid w:val="00F21828"/>
    <w:rsid w:val="00F2334C"/>
    <w:rsid w:val="00F24DA4"/>
    <w:rsid w:val="00F50491"/>
    <w:rsid w:val="00F5228E"/>
    <w:rsid w:val="00F540FB"/>
    <w:rsid w:val="00F54AF5"/>
    <w:rsid w:val="00F560A2"/>
    <w:rsid w:val="00F56632"/>
    <w:rsid w:val="00F67FA3"/>
    <w:rsid w:val="00F719C6"/>
    <w:rsid w:val="00F75F9B"/>
    <w:rsid w:val="00F76D80"/>
    <w:rsid w:val="00F97C41"/>
    <w:rsid w:val="00FB045A"/>
    <w:rsid w:val="00FB3968"/>
    <w:rsid w:val="00FB6CB9"/>
    <w:rsid w:val="00FB7E3F"/>
    <w:rsid w:val="00FC24AA"/>
    <w:rsid w:val="00FC46E0"/>
    <w:rsid w:val="00FD594B"/>
    <w:rsid w:val="00FD64A4"/>
    <w:rsid w:val="00FD6E19"/>
    <w:rsid w:val="00FE3DE0"/>
    <w:rsid w:val="00FE50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598</TotalTime>
  <Pages>11</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Easa 1007</cp:lastModifiedBy>
  <cp:revision>201</cp:revision>
  <dcterms:created xsi:type="dcterms:W3CDTF">2025-12-24T04:58:00Z</dcterms:created>
  <dcterms:modified xsi:type="dcterms:W3CDTF">2026-02-19T09:12:00Z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y fmtid="{D5CDD505-2E9C-101B-9397-08002B2CF9AE}" pid="5" name="GrammarlyDocumentId">
    <vt:lpwstr>29f92793-c231-4b12-94b6-ee40bb17c273</vt:lpwstr>
  </property>
</Properties>
</file>